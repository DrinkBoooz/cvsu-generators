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BSCS1-4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202612040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21A - INTRODUCTION TO COMPUTING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ARCA, BRENCH LORENZ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261014253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BERNAL, RUTHERFORD Q.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261013992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BIOL, ASHLEY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261013194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CALCETAS, SAMUEL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261013302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CALUPAD, JASMINE EARL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CAMPITA, RUSSELL DENMARK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261013599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CANQUIN, ELIJAH RAIN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261013726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DANCALAN, JAIRUS LEI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261013708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 GUZMAN, ARREN DAELLE J.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261014119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 MUNDO, ROB CALVIN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261013564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JEMIMA LOUISE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261013444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JOHN CARLO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261013660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ESCARIO, TAMIA DAIRYN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261013569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HANOPOL, MARK ALEXIS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261013771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HAPA, RESTY PIO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261013203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HERNANDEZ, REECE AIDAN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261014171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JIMENEZ JR.., SONNY JAY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261013475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JIMENO, LE SHANNEA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261013503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LUMBAYAN, JAMES ARVIN I.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261013256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MAHILUM, MARK LOUIE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261013149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MANLAPIG, NEIL EPHRAIM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261013413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MARING, RAEVENE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261013865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MORENO, DAVID SEAN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261013226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NAKANISHI, JOJI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261013442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NAVA, DAN PATRICK ARIES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261014193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OCAMPO, FRANCIS KLEIN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261013359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PAACO, JOHN ROBERT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261014115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PARAAN, PETER JUSTIN Q.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261013991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PINEDA, JOHN MATHEW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261013781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RELI, LESTER AIDAN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261014241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RUBI, VINCE JERALD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261013509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SAMONTE, BRYANT JAMES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261013818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SAMONTE, JOHN JERIEL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261014054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TABUJARA, SOFIA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261013607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TOLENTINO, ZHAINT CONAN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261014143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UCHI, PRINCE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261013207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UMALI, ELIJAH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261013549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VALDEMORO, ZOIE ADRIAN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261013210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JURIS RAY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261013522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VILLAPANDO, KENNETH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261014260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