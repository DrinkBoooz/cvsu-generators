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CE44C1" w14:textId="5A46D79D" w:rsidR="00B34DA0" w:rsidRPr="001634C9" w:rsidRDefault="00B34DA0" w:rsidP="001634C9">
      <w:pPr>
        <w:jc w:val="both"/>
        <w:rPr>
          <w:rFonts w:ascii="Arial" w:hAnsi="Arial" w:cs="Arial"/>
          <w:b/>
          <w:sz w:val="12"/>
          <w:szCs w:val="20"/>
        </w:rPr>
      </w:pPr>
      <w:r>
        <w:rPr>
          <w:rFonts w:ascii="Arial" w:hAnsi="Arial" w:cs="Arial"/>
          <w:b/>
          <w:noProof/>
          <w:sz w:val="12"/>
          <w:szCs w:val="20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166DFE1A" wp14:editId="14B9D855">
                <wp:simplePos x="0" y="0"/>
                <wp:positionH relativeFrom="column">
                  <wp:posOffset>4312969</wp:posOffset>
                </wp:positionH>
                <wp:positionV relativeFrom="paragraph">
                  <wp:posOffset>-1542513</wp:posOffset>
                </wp:positionV>
                <wp:extent cx="1508760" cy="247015"/>
                <wp:effectExtent l="0" t="0" r="15240" b="24765"/>
                <wp:wrapNone/>
                <wp:docPr id="307" name="Text Box 3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08760" cy="2470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981A745" w14:textId="77777777" w:rsidR="00B34DA0" w:rsidRPr="009E1561" w:rsidRDefault="00B34DA0" w:rsidP="007C6143">
                            <w:pPr>
                              <w:jc w:val="center"/>
                              <w:rPr>
                                <w:i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166DFE1A" id="_x0000_t202" coordsize="21600,21600" o:spt="202" path="m,l,21600r21600,l21600,xe">
                <v:stroke joinstyle="miter"/>
                <v:path gradientshapeok="t" o:connecttype="rect"/>
              </v:shapetype>
              <v:shape id="Text Box 307" o:spid="_x0000_s1026" type="#_x0000_t202" style="position:absolute;left:0;text-align:left;margin-left:339.6pt;margin-top:-121.45pt;width:118.8pt;height:19.45pt;z-index:251658240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" strokecolor="white [3212]">
                <v:textbox style="mso-fit-shape-to-text:t">
                  <w:txbxContent>
                    <w:p w14:paraId="2981A745" w14:textId="77777777" w:rsidR="00B34DA0" w:rsidRPr="009E1561" w:rsidRDefault="00B34DA0" w:rsidP="007C6143">
                      <w:pPr>
                        <w:jc w:val="center"/>
                        <w:rPr>
                          <w:i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tbl>
      <w:tblPr>
        <w:tblStyle w:val="TableGrid"/>
        <w:tblW w:w="8910" w:type="dxa"/>
        <w:tblInd w:w="-9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97"/>
        <w:gridCol w:w="5513"/>
      </w:tblGrid>
      <w:tr w:rsidR="001634C9" w14:paraId="06481F1A" w14:textId="77777777" w:rsidTr="001634C9">
        <w:tc>
          <w:tcPr>
            <w:tcW w:w="3397" w:type="dxa"/>
          </w:tcPr>
          <w:p w14:paraId="5CD34489" w14:textId="2FED1519" w:rsidR="001634C9" w:rsidRDefault="001634C9" w:rsidP="0017155B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 w:rsidRPr="00BB7097">
              <w:rPr>
                <w:rFonts w:ascii="Arial" w:hAnsi="Arial" w:cs="Arial"/>
                <w:snapToGrid w:val="0"/>
                <w:color w:val="000000"/>
                <w:szCs w:val="20"/>
              </w:rPr>
              <w:t xml:space="preserve">Instructor’s </w:t>
            </w:r>
            <w:r>
              <w:rPr>
                <w:rFonts w:ascii="Arial" w:hAnsi="Arial" w:cs="Arial"/>
                <w:snapToGrid w:val="0"/>
                <w:color w:val="000000"/>
                <w:szCs w:val="20"/>
              </w:rPr>
              <w:t>Name and Signature:</w:t>
            </w:r>
          </w:p>
        </w:tc>
        <w:tc>
          <w:tcPr>
            <w:tcW w:w="5513" w:type="dxa"/>
          </w:tcPr>
          <w:p w14:paraId="2FF933E2" w14:textId="0CC34D24" w:rsidR="001634C9" w:rsidRDefault="001634C9" w:rsidP="0017155B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DAN JOSEPH A. ORTEGA</w:t>
            </w:r>
          </w:p>
        </w:tc>
      </w:tr>
      <w:tr w:rsidR="001634C9" w14:paraId="19B49822" w14:textId="77777777" w:rsidTr="001634C9">
        <w:tc>
          <w:tcPr>
            <w:tcW w:w="3397" w:type="dxa"/>
          </w:tcPr>
          <w:p w14:paraId="17DDCC30" w14:textId="6E8D80C7" w:rsidR="001634C9" w:rsidRDefault="001634C9" w:rsidP="0017155B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Course / Year / Section:</w:t>
            </w:r>
          </w:p>
        </w:tc>
        <w:tc>
          <w:tcPr>
            <w:tcW w:w="5513" w:type="dxa"/>
          </w:tcPr>
          <w:p w14:paraId="32EF1991" w14:textId="3128FDCE" w:rsidR="001634C9" w:rsidRDefault="001634C9" w:rsidP="0017155B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BSCS4-3</w:t>
            </w:r>
          </w:p>
        </w:tc>
      </w:tr>
      <w:tr w:rsidR="001634C9" w14:paraId="65C6FC22" w14:textId="77777777" w:rsidTr="001634C9">
        <w:tc>
          <w:tcPr>
            <w:tcW w:w="3397" w:type="dxa"/>
          </w:tcPr>
          <w:p w14:paraId="403D1CA1" w14:textId="65F6D3D4" w:rsidR="001634C9" w:rsidRDefault="001634C9" w:rsidP="0017155B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Schedule Code:</w:t>
            </w:r>
          </w:p>
        </w:tc>
        <w:tc>
          <w:tcPr>
            <w:tcW w:w="5513" w:type="dxa"/>
          </w:tcPr>
          <w:p w14:paraId="038022E2" w14:textId="2675189F" w:rsidR="001634C9" w:rsidRDefault="001634C9" w:rsidP="0017155B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  <w:u w:val="single"/>
              </w:rPr>
              <w:t>202612741</w:t>
            </w:r>
          </w:p>
        </w:tc>
      </w:tr>
      <w:tr w:rsidR="001634C9" w14:paraId="2EF8B24E" w14:textId="77777777" w:rsidTr="001634C9">
        <w:tc>
          <w:tcPr>
            <w:tcW w:w="3397" w:type="dxa"/>
          </w:tcPr>
          <w:p w14:paraId="1DC3A1DC" w14:textId="25778DC4" w:rsidR="001634C9" w:rsidRDefault="001634C9" w:rsidP="0017155B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Subject Code / Title:</w:t>
            </w:r>
          </w:p>
        </w:tc>
        <w:tc>
          <w:tcPr>
            <w:tcW w:w="5513" w:type="dxa"/>
          </w:tcPr>
          <w:p w14:paraId="752531E9" w14:textId="26059DB2" w:rsidR="001634C9" w:rsidRDefault="001634C9" w:rsidP="001634C9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18"/>
                <w:sz w:val="18"/>
              </w:rPr>
              <w:t>COSC 111A - C S ELECTIVE 3 (INTERNET OF THINGS)</w:t>
            </w:r>
          </w:p>
        </w:tc>
      </w:tr>
      <w:tr w:rsidR="001634C9" w14:paraId="3EBC95BA" w14:textId="77777777" w:rsidTr="001634C9">
        <w:tc>
          <w:tcPr>
            <w:tcW w:w="3397" w:type="dxa"/>
          </w:tcPr>
          <w:p w14:paraId="15DD1B27" w14:textId="2B4AB9C6" w:rsidR="001634C9" w:rsidRDefault="001634C9" w:rsidP="0017155B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Time / Days / Room No.:</w:t>
            </w:r>
          </w:p>
        </w:tc>
        <w:tc>
          <w:tcPr>
            <w:tcW w:w="5513" w:type="dxa"/>
          </w:tcPr>
          <w:p w14:paraId="5E675F36" w14:textId="1120884C" w:rsidR="001634C9" w:rsidRDefault="001634C9" w:rsidP="0017155B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18"/>
                <w:sz w:val="18"/>
              </w:rPr>
              <w:t>Wed: 07:00AM-09:00AM / LEC: ITC 501; Fri: 01:00PM-04:30PM / LAB: HOURS</w:t>
            </w:r>
          </w:p>
        </w:tc>
      </w:tr>
      <w:tr w:rsidR="001634C9" w14:paraId="7BA103E9" w14:textId="77777777" w:rsidTr="001634C9">
        <w:tc>
          <w:tcPr>
            <w:tcW w:w="3397" w:type="dxa"/>
          </w:tcPr>
          <w:p w14:paraId="63C8C4C1" w14:textId="3B7CAC3D" w:rsidR="001634C9" w:rsidRDefault="001634C9" w:rsidP="0017155B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Semester / Academic Year:</w:t>
            </w:r>
          </w:p>
        </w:tc>
        <w:tc>
          <w:tcPr>
            <w:tcW w:w="5513" w:type="dxa"/>
          </w:tcPr>
          <w:p w14:paraId="28310531" w14:textId="49023F59" w:rsidR="001634C9" w:rsidRDefault="001634C9" w:rsidP="0017155B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FIRST SEMESTER, AY 2026 - 2027 (Midterm)</w:t>
            </w:r>
          </w:p>
        </w:tc>
      </w:tr>
    </w:tbl>
    <w:p w14:paraId="0A01B1AA" w14:textId="77777777" w:rsidR="001634C9" w:rsidRPr="0017155B" w:rsidRDefault="001634C9" w:rsidP="0017155B">
      <w:pPr>
        <w:spacing w:line="288" w:lineRule="auto"/>
        <w:ind w:left="3600" w:hanging="3600"/>
        <w:jc w:val="both"/>
        <w:rPr>
          <w:rFonts w:ascii="Arial" w:hAnsi="Arial" w:cs="Arial"/>
          <w:snapToGrid w:val="0"/>
          <w:color w:val="000000"/>
          <w:szCs w:val="20"/>
        </w:rPr>
      </w:pPr>
    </w:p>
    <w:p w14:paraId="5B308185" w14:textId="77777777" w:rsidR="00124E15" w:rsidRPr="00AB5960" w:rsidRDefault="00124E15" w:rsidP="00124E15">
      <w:pPr>
        <w:jc w:val="both"/>
        <w:rPr>
          <w:sz w:val="6"/>
          <w:szCs w:val="6"/>
        </w:rPr>
      </w:pPr>
    </w:p>
    <w:p w14:paraId="6EE5AA3F" w14:textId="77777777" w:rsidR="004D7C3D" w:rsidRPr="00B34DA0" w:rsidRDefault="00AB5960" w:rsidP="00B34DA0">
      <w:pPr>
        <w:spacing w:line="360" w:lineRule="auto"/>
        <w:ind w:firstLine="720"/>
        <w:jc w:val="both"/>
        <w:rPr>
          <w:rFonts w:ascii="Arial" w:hAnsi="Arial" w:cs="Arial"/>
          <w:i/>
        </w:rPr>
      </w:pPr>
      <w:r w:rsidRPr="00B34DA0">
        <w:rPr>
          <w:rFonts w:ascii="Arial" w:hAnsi="Arial" w:cs="Arial"/>
          <w:i/>
        </w:rPr>
        <w:t xml:space="preserve">This </w:t>
      </w:r>
      <w:r w:rsidR="00A10203" w:rsidRPr="00B34DA0">
        <w:rPr>
          <w:rFonts w:ascii="Arial" w:hAnsi="Arial" w:cs="Arial"/>
          <w:i/>
        </w:rPr>
        <w:t>serve</w:t>
      </w:r>
      <w:r w:rsidR="004977E2" w:rsidRPr="00B34DA0">
        <w:rPr>
          <w:rFonts w:ascii="Arial" w:hAnsi="Arial" w:cs="Arial"/>
          <w:i/>
        </w:rPr>
        <w:t>s</w:t>
      </w:r>
      <w:r w:rsidR="00A10203" w:rsidRPr="00B34DA0">
        <w:rPr>
          <w:rFonts w:ascii="Arial" w:hAnsi="Arial" w:cs="Arial"/>
          <w:i/>
        </w:rPr>
        <w:t xml:space="preserve"> as </w:t>
      </w:r>
      <w:r w:rsidR="004977E2" w:rsidRPr="00B34DA0">
        <w:rPr>
          <w:rFonts w:ascii="Arial" w:hAnsi="Arial" w:cs="Arial"/>
          <w:i/>
        </w:rPr>
        <w:t xml:space="preserve">a </w:t>
      </w:r>
      <w:r w:rsidR="00A10203" w:rsidRPr="00B34DA0">
        <w:rPr>
          <w:rFonts w:ascii="Arial" w:hAnsi="Arial" w:cs="Arial"/>
          <w:i/>
        </w:rPr>
        <w:t xml:space="preserve">confirmation that the instructor of this subject has presented &amp; discussed the </w:t>
      </w:r>
      <w:r w:rsidR="00B8542F">
        <w:rPr>
          <w:rFonts w:ascii="Arial" w:hAnsi="Arial" w:cs="Arial"/>
          <w:i/>
        </w:rPr>
        <w:t xml:space="preserve">table of specifications </w:t>
      </w:r>
      <w:r w:rsidR="00A10203" w:rsidRPr="00B34DA0">
        <w:rPr>
          <w:rFonts w:ascii="Arial" w:hAnsi="Arial" w:cs="Arial"/>
          <w:i/>
        </w:rPr>
        <w:t xml:space="preserve">and that </w:t>
      </w:r>
      <w:r w:rsidR="00067BD2">
        <w:rPr>
          <w:rFonts w:ascii="Arial" w:hAnsi="Arial" w:cs="Arial"/>
          <w:i/>
        </w:rPr>
        <w:t>we</w:t>
      </w:r>
      <w:r w:rsidR="00A10203" w:rsidRPr="00B34DA0">
        <w:rPr>
          <w:rFonts w:ascii="Arial" w:hAnsi="Arial" w:cs="Arial"/>
          <w:i/>
        </w:rPr>
        <w:t xml:space="preserve"> have received &amp; reviewed </w:t>
      </w:r>
      <w:r w:rsidR="00B8542F">
        <w:rPr>
          <w:rFonts w:ascii="Arial" w:hAnsi="Arial" w:cs="Arial"/>
          <w:i/>
        </w:rPr>
        <w:t>the contents</w:t>
      </w:r>
      <w:r w:rsidR="00B579A6" w:rsidRPr="00B34DA0">
        <w:rPr>
          <w:rFonts w:ascii="Arial" w:hAnsi="Arial" w:cs="Arial"/>
          <w:i/>
        </w:rPr>
        <w:t>,</w:t>
      </w:r>
      <w:r w:rsidRPr="00B34DA0">
        <w:rPr>
          <w:rFonts w:ascii="Arial" w:hAnsi="Arial" w:cs="Arial"/>
          <w:i/>
        </w:rPr>
        <w:t xml:space="preserve"> </w:t>
      </w:r>
      <w:r w:rsidR="00831818" w:rsidRPr="00B34DA0">
        <w:rPr>
          <w:rFonts w:ascii="Arial" w:hAnsi="Arial" w:cs="Arial"/>
          <w:i/>
        </w:rPr>
        <w:t>thus affixing our signature opposite our names.</w:t>
      </w:r>
    </w:p>
    <w:p w14:paraId="7BC13868" w14:textId="77777777" w:rsidR="00B34DA0" w:rsidRPr="00EE2CA5" w:rsidRDefault="00B34DA0" w:rsidP="0081134D">
      <w:pPr>
        <w:ind w:firstLine="720"/>
        <w:jc w:val="both"/>
        <w:rPr>
          <w:rFonts w:ascii="Arial" w:hAnsi="Arial" w:cs="Arial"/>
          <w:i/>
          <w:sz w:val="20"/>
          <w:szCs w:val="20"/>
        </w:rPr>
      </w:pPr>
    </w:p>
    <w:p w14:paraId="3E9DE1FF" w14:textId="77777777" w:rsidR="004D7C3D" w:rsidRPr="00AB5960" w:rsidRDefault="00831818" w:rsidP="00831818">
      <w:pPr>
        <w:tabs>
          <w:tab w:val="left" w:pos="1223"/>
        </w:tabs>
        <w:jc w:val="both"/>
        <w:rPr>
          <w:sz w:val="8"/>
          <w:szCs w:val="8"/>
        </w:rPr>
      </w:pPr>
      <w:r>
        <w:tab/>
      </w:r>
    </w:p>
    <w:tbl>
      <w:tblPr>
        <w:tblW w:w="5000" w:type="pct"/>
        <w:tblInd w:w="-2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936"/>
        <w:gridCol w:w="1950"/>
        <w:gridCol w:w="1773"/>
      </w:tblGrid>
      <w:tr w:rsidR="004D7C3D" w14:paraId="0649B299" w14:textId="77777777" w:rsidTr="006A66F5">
        <w:trPr>
          <w:trHeight w:val="500"/>
        </w:trPr>
        <w:tc>
          <w:tcPr>
            <w:tcW w:w="2850" w:type="pct"/>
            <w:vAlign w:val="center"/>
          </w:tcPr>
          <w:p w14:paraId="49F3C2FC" w14:textId="77777777" w:rsidR="004D7C3D" w:rsidRPr="00EE2CA5" w:rsidRDefault="004D7C3D" w:rsidP="00067163">
            <w:pPr>
              <w:jc w:val="center"/>
              <w:rPr>
                <w:rFonts w:ascii="Arial" w:hAnsi="Arial" w:cs="Arial"/>
                <w:b/>
              </w:rPr>
            </w:pPr>
            <w:r w:rsidRPr="00EE2CA5">
              <w:rPr>
                <w:rFonts w:ascii="Arial" w:hAnsi="Arial" w:cs="Arial"/>
                <w:b/>
              </w:rPr>
              <w:t>NAME OF STUDENTS</w:t>
            </w:r>
          </w:p>
        </w:tc>
        <w:tc>
          <w:tcPr>
            <w:tcW w:w="1126" w:type="pct"/>
            <w:vAlign w:val="center"/>
          </w:tcPr>
          <w:p w14:paraId="278C2519" w14:textId="77777777" w:rsidR="004D7C3D" w:rsidRPr="00EE2CA5" w:rsidRDefault="004D7C3D" w:rsidP="00067163">
            <w:pPr>
              <w:jc w:val="center"/>
              <w:rPr>
                <w:rFonts w:ascii="Arial" w:hAnsi="Arial" w:cs="Arial"/>
                <w:b/>
              </w:rPr>
            </w:pPr>
            <w:r w:rsidRPr="00EE2CA5">
              <w:rPr>
                <w:rFonts w:ascii="Arial" w:hAnsi="Arial" w:cs="Arial"/>
                <w:b/>
              </w:rPr>
              <w:t>STUDENT NUMBER</w:t>
            </w:r>
          </w:p>
        </w:tc>
        <w:tc>
          <w:tcPr>
            <w:tcW w:w="1024" w:type="pct"/>
            <w:vAlign w:val="center"/>
          </w:tcPr>
          <w:p w14:paraId="46780AF8" w14:textId="77777777" w:rsidR="004D7C3D" w:rsidRPr="00EE2CA5" w:rsidRDefault="004D7C3D" w:rsidP="00067163">
            <w:pPr>
              <w:jc w:val="center"/>
              <w:rPr>
                <w:rFonts w:ascii="Arial" w:hAnsi="Arial" w:cs="Arial"/>
                <w:b/>
              </w:rPr>
            </w:pPr>
            <w:r w:rsidRPr="00EE2CA5">
              <w:rPr>
                <w:rFonts w:ascii="Arial" w:hAnsi="Arial" w:cs="Arial"/>
                <w:b/>
              </w:rPr>
              <w:t>SIGNATURE</w:t>
            </w: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ACBANG, JOHN LESTER A.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202303649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ALCANTARA, CHRISTINE ANNE C.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202300451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AMULONG, ALCRIS S.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202304800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APERE, JUSTINE EDWARD P.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202300431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AVILLA, PRINCE MC BRYN U.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202404712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BACOS, SHANAIA LEE P.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202303242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BARORO, KING JUSTIN A.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202304991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BENITEZ, CLARENCE MICHAEL A.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202304562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BUCARILE, ZARETH DAVE O.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202300636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CADORNA, KURT P.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202303697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CARIAS, PRINCESS TRISHA M.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202302412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CHAN, STEVE MARION D.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202305670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CRISOSTOMO, NEIL ANGELO M.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202303467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DE RUEDA, ALELHY ALLESSANDRA M.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202303891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DELA PEÃA, CARL LOWELL B.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202301232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DIEGO, RON JHON KURT C.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202300446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GAMAY, GENEVIEVE Y.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202301587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HARDER, MARY DENISE G.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202304621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JAPAG, JASMYN C.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202302114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JAVIER, KURT ANDREI B.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202201035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LAMBOJON, GABRIEL JOHN Q.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202301382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MACAPAGAL, ERVING IAN C.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202300289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MARQUEZ, MARC MANUEL G.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202301461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MIANO, REAVEN H.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202300745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MIRAFELIX, KURT MICHAEL L.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202301346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NEPOMUCENO, MARIZ O.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202301866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PAREDES, PAULA M.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202300779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PERIDO, LLOYD R.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202302280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REYES, PRIAM E.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202302091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SANTIAGO, ANTHONY GABRIEL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202304645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SARA, JOSHUA MARL G.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202301773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SUMABAT, ALIANDRY J.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202304463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TEODORO, ANDREE DAVE G.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202306018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VERGARA, IAN LEMUEL A.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202300404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VICEDO, EUGENE RIZEL D.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202302611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VIDAMO, MIKYLA REIGN E.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202303945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YAMBAO, TANYA DENISE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202304231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</w:tbl>
    <w:p w14:paraId="26D0CBF3" w14:textId="77777777" w:rsidR="009D5BDD" w:rsidRDefault="009D5BDD" w:rsidP="009E1561">
      <w:pPr>
        <w:tabs>
          <w:tab w:val="left" w:pos="7485"/>
        </w:tabs>
        <w:sectPr w:rsidR="009D5BDD" w:rsidSect="00704439">
          <w:headerReference w:type="default" r:id="rId7"/>
          <w:pgSz w:w="11909" w:h="16834" w:code="9"/>
          <w:pgMar w:top="1728" w:right="1080" w:bottom="576" w:left="2160" w:header="432" w:footer="432" w:gutter="0"/>
          <w:cols w:space="720"/>
          <w:docGrid w:linePitch="360"/>
        </w:sectPr>
      </w:pPr>
    </w:p>
    <w:p w14:paraId="738D7FD5" w14:textId="6DD5765D" w:rsidR="00011F8D" w:rsidRPr="009E1561" w:rsidRDefault="00011F8D" w:rsidP="0017155B">
      <w:pPr>
        <w:spacing w:line="288" w:lineRule="auto"/>
        <w:jc w:val="both"/>
      </w:pPr>
    </w:p>
    <w:sectPr w:rsidR="00011F8D" w:rsidRPr="009E1561" w:rsidSect="00704439">
      <w:headerReference w:type="default" r:id="rId8"/>
      <w:pgSz w:w="11909" w:h="16834" w:code="9"/>
      <w:pgMar w:top="1728" w:right="1080" w:bottom="576" w:left="2160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A7C991" w14:textId="77777777" w:rsidR="0058325F" w:rsidRDefault="0058325F" w:rsidP="00A17E3B">
      <w:r>
        <w:separator/>
      </w:r>
    </w:p>
  </w:endnote>
  <w:endnote w:type="continuationSeparator" w:id="0">
    <w:p w14:paraId="43317E76" w14:textId="77777777" w:rsidR="0058325F" w:rsidRDefault="0058325F" w:rsidP="00A17E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11C4A7" w14:textId="77777777" w:rsidR="0058325F" w:rsidRDefault="0058325F" w:rsidP="00A17E3B">
      <w:r>
        <w:separator/>
      </w:r>
    </w:p>
  </w:footnote>
  <w:footnote w:type="continuationSeparator" w:id="0">
    <w:p w14:paraId="06A794FC" w14:textId="77777777" w:rsidR="0058325F" w:rsidRDefault="0058325F" w:rsidP="00A17E3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C5A320" w14:textId="672608EE" w:rsidR="00E36093" w:rsidRPr="00B02E39" w:rsidRDefault="00E36093" w:rsidP="00E36093">
    <w:pPr>
      <w:jc w:val="center"/>
      <w:rPr>
        <w:rFonts w:ascii="Bookman Old Style" w:hAnsi="Bookman Old Style"/>
        <w:sz w:val="28"/>
        <w:szCs w:val="28"/>
      </w:rPr>
    </w:pPr>
    <w:r>
      <w:rPr>
        <w:rFonts w:ascii="Bookman Old Style" w:eastAsia="Times New Roman" w:hAnsi="Bookman Old Style"/>
        <w:noProof/>
        <w:sz w:val="28"/>
        <w:szCs w:val="28"/>
      </w:rPr>
      <w:drawing>
        <wp:anchor distT="0" distB="0" distL="114300" distR="114300" simplePos="0" relativeHeight="251658240" behindDoc="0" locked="0" layoutInCell="1" allowOverlap="1" wp14:anchorId="27DA5235" wp14:editId="7D907266">
          <wp:simplePos x="0" y="0"/>
          <wp:positionH relativeFrom="column">
            <wp:posOffset>399415</wp:posOffset>
          </wp:positionH>
          <wp:positionV relativeFrom="paragraph">
            <wp:posOffset>-103505</wp:posOffset>
          </wp:positionV>
          <wp:extent cx="1028700" cy="911860"/>
          <wp:effectExtent l="0" t="0" r="0" b="2540"/>
          <wp:wrapNone/>
          <wp:docPr id="816635604" name="Picture 816635604" descr="logo-CvSU-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-CvSU-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28700" cy="91186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B02E39">
      <w:rPr>
        <w:rFonts w:ascii="Century Gothic" w:hAnsi="Century Gothic"/>
        <w:snapToGrid w:val="0"/>
        <w:color w:val="000000"/>
      </w:rPr>
      <w:t>Republic of the Philippines</w:t>
    </w:r>
  </w:p>
  <w:p w14:paraId="550FE874" w14:textId="77777777" w:rsidR="00E36093" w:rsidRDefault="00E36093" w:rsidP="00E36093">
    <w:pPr>
      <w:jc w:val="center"/>
      <w:rPr>
        <w:rFonts w:ascii="Bookman Old Style" w:hAnsi="Bookman Old Style"/>
        <w:b/>
        <w:snapToGrid w:val="0"/>
        <w:color w:val="000000"/>
      </w:rPr>
    </w:pPr>
    <w:r w:rsidRPr="00165D0D">
      <w:rPr>
        <w:rFonts w:ascii="Bookman Old Style" w:hAnsi="Bookman Old Style"/>
        <w:b/>
        <w:sz w:val="28"/>
        <w:szCs w:val="28"/>
      </w:rPr>
      <w:t>CAVITE STATE UNIVERSITY</w:t>
    </w:r>
  </w:p>
  <w:p w14:paraId="5E557E35" w14:textId="77777777" w:rsidR="00E36093" w:rsidRPr="00D97222" w:rsidRDefault="00E36093" w:rsidP="00E36093">
    <w:pPr>
      <w:jc w:val="center"/>
      <w:rPr>
        <w:rFonts w:ascii="Century Gothic" w:hAnsi="Century Gothic"/>
        <w:b/>
        <w:snapToGrid w:val="0"/>
        <w:color w:val="000000"/>
      </w:rPr>
    </w:pPr>
    <w:r>
      <w:rPr>
        <w:rFonts w:ascii="Century Gothic" w:hAnsi="Century Gothic"/>
        <w:b/>
        <w:snapToGrid w:val="0"/>
        <w:color w:val="000000"/>
      </w:rPr>
      <w:t>Don Severino delas Alas Campus</w:t>
    </w:r>
  </w:p>
  <w:p w14:paraId="10D7AFD1" w14:textId="77777777" w:rsidR="00E80D70" w:rsidRPr="00EE2CA5" w:rsidRDefault="00E36093" w:rsidP="00E36093">
    <w:pPr>
      <w:jc w:val="center"/>
      <w:rPr>
        <w:rFonts w:ascii="Arial" w:eastAsia="Times New Roman" w:hAnsi="Arial" w:cs="Arial"/>
        <w:snapToGrid w:val="0"/>
        <w:color w:val="000000"/>
      </w:rPr>
    </w:pPr>
    <w:r>
      <w:rPr>
        <w:rFonts w:ascii="Century Gothic" w:hAnsi="Century Gothic"/>
        <w:snapToGrid w:val="0"/>
        <w:color w:val="000000"/>
        <w:sz w:val="20"/>
        <w:szCs w:val="20"/>
      </w:rPr>
      <w:t>Indang, Cavite</w:t>
    </w:r>
  </w:p>
  <w:p w14:paraId="3D80A25E" w14:textId="77777777" w:rsidR="00E80D70" w:rsidRDefault="00E80D70" w:rsidP="00E80D70">
    <w:pPr>
      <w:tabs>
        <w:tab w:val="left" w:pos="360"/>
      </w:tabs>
      <w:rPr>
        <w:rFonts w:ascii="Arial" w:eastAsia="Times New Roman" w:hAnsi="Arial" w:cs="Arial"/>
        <w:snapToGrid w:val="0"/>
        <w:color w:val="000000"/>
      </w:rPr>
    </w:pPr>
  </w:p>
  <w:p w14:paraId="0AE1C7E5" w14:textId="77777777" w:rsidR="005B2016" w:rsidRPr="00EE2CA5" w:rsidRDefault="005B2016" w:rsidP="00E80D70">
    <w:pPr>
      <w:tabs>
        <w:tab w:val="left" w:pos="360"/>
      </w:tabs>
      <w:rPr>
        <w:rFonts w:ascii="Arial" w:eastAsia="Times New Roman" w:hAnsi="Arial" w:cs="Arial"/>
        <w:snapToGrid w:val="0"/>
        <w:color w:val="000000"/>
      </w:rPr>
    </w:pPr>
  </w:p>
  <w:p w14:paraId="12BE4435" w14:textId="77777777" w:rsidR="00E80D70" w:rsidRDefault="00E80D70" w:rsidP="00E80D70">
    <w:pPr>
      <w:jc w:val="center"/>
      <w:rPr>
        <w:rFonts w:ascii="Arial" w:eastAsia="Times New Roman" w:hAnsi="Arial" w:cs="Arial"/>
        <w:b/>
      </w:rPr>
    </w:pPr>
    <w:r w:rsidRPr="00EE2CA5">
      <w:rPr>
        <w:rFonts w:ascii="Arial" w:eastAsia="Times New Roman" w:hAnsi="Arial" w:cs="Arial"/>
        <w:b/>
      </w:rPr>
      <w:t>COLLEGE OF ENGINEERING AND INFORMATION TECHNOLOGY</w:t>
    </w:r>
  </w:p>
  <w:p w14:paraId="284B5895" w14:textId="77777777" w:rsidR="00B34DA0" w:rsidRPr="00EE2CA5" w:rsidRDefault="00B34DA0" w:rsidP="00E80D70">
    <w:pPr>
      <w:jc w:val="center"/>
      <w:rPr>
        <w:rFonts w:ascii="Arial" w:eastAsia="Times New Roman" w:hAnsi="Arial" w:cs="Arial"/>
        <w:b/>
      </w:rPr>
    </w:pPr>
  </w:p>
  <w:p w14:paraId="6D920FDD" w14:textId="77777777" w:rsidR="00D07025" w:rsidRPr="00BB0436" w:rsidRDefault="00396044" w:rsidP="00E80D70">
    <w:pPr>
      <w:pStyle w:val="Header"/>
      <w:jc w:val="center"/>
      <w:rPr>
        <w:rFonts w:ascii="Arial" w:eastAsia="Times New Roman" w:hAnsi="Arial" w:cs="Arial"/>
        <w:b/>
      </w:rPr>
    </w:pPr>
    <w:r>
      <w:rPr>
        <w:rFonts w:ascii="Arial" w:eastAsia="Times New Roman" w:hAnsi="Arial" w:cs="Arial"/>
        <w:b/>
      </w:rPr>
      <w:t>TABLE OF SPECIFICATIONS (TOS) ACKNOWLEDGEMENT</w:t>
    </w:r>
    <w:r w:rsidR="00BB0436">
      <w:rPr>
        <w:rFonts w:ascii="Arial" w:eastAsia="Times New Roman" w:hAnsi="Arial" w:cs="Arial"/>
        <w:b/>
      </w:rPr>
      <w:t xml:space="preserve"> RECEIPT FORM </w:t>
    </w:r>
  </w:p>
  <w:p w14:paraId="177772EB" w14:textId="16CD9050" w:rsidR="00B34DA0" w:rsidRPr="00EE2CA5" w:rsidRDefault="00B34DA0" w:rsidP="00E80D70">
    <w:pPr>
      <w:pStyle w:val="Header"/>
      <w:jc w:val="center"/>
      <w:rPr>
        <w:rFonts w:ascii="Arial" w:hAnsi="Arial" w:cs="Arial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4543AE" w14:textId="77777777" w:rsidR="005A721C" w:rsidRPr="00EE2CA5" w:rsidRDefault="005A721C" w:rsidP="00E80D70">
    <w:pPr>
      <w:pStyle w:val="Header"/>
      <w:jc w:val="center"/>
      <w:rPr>
        <w:rFonts w:ascii="Arial" w:hAnsi="Arial" w:cs="Arial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F5C24"/>
    <w:multiLevelType w:val="hybridMultilevel"/>
    <w:tmpl w:val="1D689BC0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5115DAC"/>
    <w:multiLevelType w:val="hybridMultilevel"/>
    <w:tmpl w:val="2902B4D6"/>
    <w:lvl w:ilvl="0" w:tplc="F86A874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65A52D84"/>
    <w:multiLevelType w:val="hybridMultilevel"/>
    <w:tmpl w:val="2902B4D6"/>
    <w:lvl w:ilvl="0" w:tplc="FFFFFFF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sz w:val="22"/>
        <w:szCs w:val="22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 w16cid:durableId="2004502519">
    <w:abstractNumId w:val="1"/>
  </w:num>
  <w:num w:numId="2" w16cid:durableId="201133272">
    <w:abstractNumId w:val="0"/>
  </w:num>
  <w:num w:numId="3" w16cid:durableId="165564749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3F61"/>
    <w:rsid w:val="00011F8D"/>
    <w:rsid w:val="000335A7"/>
    <w:rsid w:val="00067BD2"/>
    <w:rsid w:val="000A0CED"/>
    <w:rsid w:val="000A4ED8"/>
    <w:rsid w:val="000F2B60"/>
    <w:rsid w:val="000F2F52"/>
    <w:rsid w:val="00100F56"/>
    <w:rsid w:val="001015E3"/>
    <w:rsid w:val="0011140E"/>
    <w:rsid w:val="001141C5"/>
    <w:rsid w:val="00124E15"/>
    <w:rsid w:val="00134FAF"/>
    <w:rsid w:val="00137473"/>
    <w:rsid w:val="001519C3"/>
    <w:rsid w:val="00153271"/>
    <w:rsid w:val="001634C9"/>
    <w:rsid w:val="001663B4"/>
    <w:rsid w:val="0017155B"/>
    <w:rsid w:val="00191829"/>
    <w:rsid w:val="001B50F2"/>
    <w:rsid w:val="001C19EE"/>
    <w:rsid w:val="001D07CB"/>
    <w:rsid w:val="001D0C5A"/>
    <w:rsid w:val="001D703D"/>
    <w:rsid w:val="00225AFC"/>
    <w:rsid w:val="00225F9E"/>
    <w:rsid w:val="00240242"/>
    <w:rsid w:val="002461E9"/>
    <w:rsid w:val="002867B8"/>
    <w:rsid w:val="002A1D90"/>
    <w:rsid w:val="002C465C"/>
    <w:rsid w:val="002D3A87"/>
    <w:rsid w:val="002E02CE"/>
    <w:rsid w:val="002F4458"/>
    <w:rsid w:val="002F487F"/>
    <w:rsid w:val="003254FC"/>
    <w:rsid w:val="003276FE"/>
    <w:rsid w:val="00343C55"/>
    <w:rsid w:val="00373295"/>
    <w:rsid w:val="00396044"/>
    <w:rsid w:val="003A0268"/>
    <w:rsid w:val="003A2D51"/>
    <w:rsid w:val="003A5BD7"/>
    <w:rsid w:val="003B5D21"/>
    <w:rsid w:val="003B71EC"/>
    <w:rsid w:val="003E75D6"/>
    <w:rsid w:val="003F6B46"/>
    <w:rsid w:val="004414F4"/>
    <w:rsid w:val="00452860"/>
    <w:rsid w:val="0045525B"/>
    <w:rsid w:val="00457B27"/>
    <w:rsid w:val="00467513"/>
    <w:rsid w:val="00472120"/>
    <w:rsid w:val="00482195"/>
    <w:rsid w:val="004867DF"/>
    <w:rsid w:val="004977E2"/>
    <w:rsid w:val="004A27A4"/>
    <w:rsid w:val="004B5854"/>
    <w:rsid w:val="004D7C3D"/>
    <w:rsid w:val="004F0C68"/>
    <w:rsid w:val="00515F6D"/>
    <w:rsid w:val="005217B8"/>
    <w:rsid w:val="00531E34"/>
    <w:rsid w:val="00533768"/>
    <w:rsid w:val="00534CB1"/>
    <w:rsid w:val="0054626F"/>
    <w:rsid w:val="00554400"/>
    <w:rsid w:val="005623D6"/>
    <w:rsid w:val="0056567B"/>
    <w:rsid w:val="0058325F"/>
    <w:rsid w:val="0058798E"/>
    <w:rsid w:val="005A721C"/>
    <w:rsid w:val="005B2016"/>
    <w:rsid w:val="005B4D67"/>
    <w:rsid w:val="005D3116"/>
    <w:rsid w:val="005D3741"/>
    <w:rsid w:val="005E252B"/>
    <w:rsid w:val="005E406D"/>
    <w:rsid w:val="005E62A6"/>
    <w:rsid w:val="00641836"/>
    <w:rsid w:val="0064337D"/>
    <w:rsid w:val="00682757"/>
    <w:rsid w:val="00683F61"/>
    <w:rsid w:val="00690133"/>
    <w:rsid w:val="00690C78"/>
    <w:rsid w:val="00692669"/>
    <w:rsid w:val="00696925"/>
    <w:rsid w:val="006A3BD3"/>
    <w:rsid w:val="006A41B8"/>
    <w:rsid w:val="006A66F5"/>
    <w:rsid w:val="006A7AFD"/>
    <w:rsid w:val="006B3D87"/>
    <w:rsid w:val="006C13E8"/>
    <w:rsid w:val="006E1BCE"/>
    <w:rsid w:val="00704439"/>
    <w:rsid w:val="00721C75"/>
    <w:rsid w:val="00792FA0"/>
    <w:rsid w:val="007A0DF0"/>
    <w:rsid w:val="007A1673"/>
    <w:rsid w:val="007B388F"/>
    <w:rsid w:val="007C7710"/>
    <w:rsid w:val="00805E86"/>
    <w:rsid w:val="0080719F"/>
    <w:rsid w:val="00807C46"/>
    <w:rsid w:val="0081134D"/>
    <w:rsid w:val="00830C87"/>
    <w:rsid w:val="00831818"/>
    <w:rsid w:val="00835FC0"/>
    <w:rsid w:val="00851E64"/>
    <w:rsid w:val="00853DD4"/>
    <w:rsid w:val="00867B32"/>
    <w:rsid w:val="00867D44"/>
    <w:rsid w:val="0087793A"/>
    <w:rsid w:val="00881395"/>
    <w:rsid w:val="00884410"/>
    <w:rsid w:val="0089494E"/>
    <w:rsid w:val="008A063B"/>
    <w:rsid w:val="008A429C"/>
    <w:rsid w:val="008B07E9"/>
    <w:rsid w:val="008C036C"/>
    <w:rsid w:val="008C4330"/>
    <w:rsid w:val="008C783D"/>
    <w:rsid w:val="008E28B9"/>
    <w:rsid w:val="008F752A"/>
    <w:rsid w:val="00910ACC"/>
    <w:rsid w:val="00913AEF"/>
    <w:rsid w:val="0091539A"/>
    <w:rsid w:val="009528C6"/>
    <w:rsid w:val="00952E36"/>
    <w:rsid w:val="009568CD"/>
    <w:rsid w:val="009672C7"/>
    <w:rsid w:val="0098583F"/>
    <w:rsid w:val="00985871"/>
    <w:rsid w:val="009A6D44"/>
    <w:rsid w:val="009C09DD"/>
    <w:rsid w:val="009C184B"/>
    <w:rsid w:val="009D4E2B"/>
    <w:rsid w:val="009D5BDD"/>
    <w:rsid w:val="009E1561"/>
    <w:rsid w:val="009E62B7"/>
    <w:rsid w:val="009F2E78"/>
    <w:rsid w:val="009F43A3"/>
    <w:rsid w:val="00A10203"/>
    <w:rsid w:val="00A17E3B"/>
    <w:rsid w:val="00A26348"/>
    <w:rsid w:val="00A26BC3"/>
    <w:rsid w:val="00A320B2"/>
    <w:rsid w:val="00A360A7"/>
    <w:rsid w:val="00A53D54"/>
    <w:rsid w:val="00A707C8"/>
    <w:rsid w:val="00AA24D3"/>
    <w:rsid w:val="00AA5D6E"/>
    <w:rsid w:val="00AA68A4"/>
    <w:rsid w:val="00AB5960"/>
    <w:rsid w:val="00AC3591"/>
    <w:rsid w:val="00AE5867"/>
    <w:rsid w:val="00AF2E74"/>
    <w:rsid w:val="00AF7290"/>
    <w:rsid w:val="00B032A0"/>
    <w:rsid w:val="00B10041"/>
    <w:rsid w:val="00B17489"/>
    <w:rsid w:val="00B24553"/>
    <w:rsid w:val="00B34DA0"/>
    <w:rsid w:val="00B356DA"/>
    <w:rsid w:val="00B5712F"/>
    <w:rsid w:val="00B579A6"/>
    <w:rsid w:val="00B72A81"/>
    <w:rsid w:val="00B8542F"/>
    <w:rsid w:val="00B95635"/>
    <w:rsid w:val="00BB018E"/>
    <w:rsid w:val="00BB0436"/>
    <w:rsid w:val="00BB11DA"/>
    <w:rsid w:val="00BC5289"/>
    <w:rsid w:val="00BC5C36"/>
    <w:rsid w:val="00BC6052"/>
    <w:rsid w:val="00BD5580"/>
    <w:rsid w:val="00BF159B"/>
    <w:rsid w:val="00BF7BD0"/>
    <w:rsid w:val="00C41159"/>
    <w:rsid w:val="00C46F27"/>
    <w:rsid w:val="00C54BCE"/>
    <w:rsid w:val="00C7660D"/>
    <w:rsid w:val="00CA278B"/>
    <w:rsid w:val="00CB22DF"/>
    <w:rsid w:val="00CC519E"/>
    <w:rsid w:val="00CF4F4B"/>
    <w:rsid w:val="00D058D1"/>
    <w:rsid w:val="00D07025"/>
    <w:rsid w:val="00D14863"/>
    <w:rsid w:val="00D36B68"/>
    <w:rsid w:val="00D52C54"/>
    <w:rsid w:val="00D56202"/>
    <w:rsid w:val="00D63C95"/>
    <w:rsid w:val="00D71EC9"/>
    <w:rsid w:val="00D8184A"/>
    <w:rsid w:val="00DA35D3"/>
    <w:rsid w:val="00DA49E1"/>
    <w:rsid w:val="00DA5549"/>
    <w:rsid w:val="00DA5952"/>
    <w:rsid w:val="00DB279C"/>
    <w:rsid w:val="00E03D61"/>
    <w:rsid w:val="00E151CD"/>
    <w:rsid w:val="00E301D7"/>
    <w:rsid w:val="00E36093"/>
    <w:rsid w:val="00E36FF2"/>
    <w:rsid w:val="00E37963"/>
    <w:rsid w:val="00E4142E"/>
    <w:rsid w:val="00E444CD"/>
    <w:rsid w:val="00E5026E"/>
    <w:rsid w:val="00E604F9"/>
    <w:rsid w:val="00E62C9A"/>
    <w:rsid w:val="00E66A8B"/>
    <w:rsid w:val="00E702FE"/>
    <w:rsid w:val="00E75F35"/>
    <w:rsid w:val="00E773B8"/>
    <w:rsid w:val="00E80D70"/>
    <w:rsid w:val="00E84EE3"/>
    <w:rsid w:val="00E9301B"/>
    <w:rsid w:val="00E9454E"/>
    <w:rsid w:val="00EA396B"/>
    <w:rsid w:val="00EE2CA5"/>
    <w:rsid w:val="00EF1B18"/>
    <w:rsid w:val="00F11519"/>
    <w:rsid w:val="00F12371"/>
    <w:rsid w:val="00F217E6"/>
    <w:rsid w:val="00F2610F"/>
    <w:rsid w:val="00F62DCE"/>
    <w:rsid w:val="00F66E53"/>
    <w:rsid w:val="00F70430"/>
    <w:rsid w:val="00F87A59"/>
    <w:rsid w:val="00F9647A"/>
    <w:rsid w:val="00FA09C7"/>
    <w:rsid w:val="00FA56E3"/>
    <w:rsid w:val="00FC3E22"/>
    <w:rsid w:val="00FE2358"/>
    <w:rsid w:val="00FE30C7"/>
    <w:rsid w:val="00FF127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673F44A"/>
  <w15:docId w15:val="{E5568698-B936-4219-9A3B-C7B9879F91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34C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17E3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17E3B"/>
  </w:style>
  <w:style w:type="paragraph" w:styleId="Footer">
    <w:name w:val="footer"/>
    <w:basedOn w:val="Normal"/>
    <w:link w:val="FooterChar"/>
    <w:uiPriority w:val="99"/>
    <w:unhideWhenUsed/>
    <w:rsid w:val="00A17E3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17E3B"/>
  </w:style>
  <w:style w:type="paragraph" w:styleId="Subtitle">
    <w:name w:val="Subtitle"/>
    <w:basedOn w:val="Normal"/>
    <w:next w:val="Normal"/>
    <w:link w:val="SubtitleChar"/>
    <w:uiPriority w:val="11"/>
    <w:qFormat/>
    <w:rsid w:val="00A17E3B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A17E3B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21C7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21C75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21C75"/>
    <w:rPr>
      <w:color w:val="0000FF" w:themeColor="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5623D6"/>
    <w:rPr>
      <w:color w:val="808080"/>
    </w:rPr>
  </w:style>
  <w:style w:type="paragraph" w:styleId="ListParagraph">
    <w:name w:val="List Paragraph"/>
    <w:basedOn w:val="Normal"/>
    <w:uiPriority w:val="34"/>
    <w:qFormat/>
    <w:rsid w:val="00FF1271"/>
    <w:pPr>
      <w:ind w:left="720"/>
      <w:contextualSpacing/>
    </w:pPr>
  </w:style>
  <w:style w:type="table" w:styleId="TableGrid">
    <w:name w:val="Table Grid"/>
    <w:basedOn w:val="TableNormal"/>
    <w:uiPriority w:val="59"/>
    <w:rsid w:val="001634C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admin\Desktop\College%20Templates\templates\template_engineering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template_engineering</Template>
  <TotalTime>23</TotalTime>
  <Pages>3</Pages>
  <Words>298</Words>
  <Characters>1704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Deftones</Company>
  <LinksUpToDate>false</LinksUpToDate>
  <CharactersWithSpaces>1999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UPH-DEAC-01</dc:creator>
  <cp:lastModifiedBy>Dan Joseph Ortega</cp:lastModifiedBy>
  <cp:revision>30</cp:revision>
  <cp:lastPrinted>2024-11-19T04:56:00Z</cp:lastPrinted>
  <dcterms:created xsi:type="dcterms:W3CDTF">2024-11-19T04:55:00Z</dcterms:created>
  <dcterms:modified xsi:type="dcterms:W3CDTF">2026-08-16T14:47:00Z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404c24e19c29a66f9a41e4cc7c7fc2730cb8ce4ad98dc718de0337c27053ad10</vt:lpwstr>
  </property>
</Properties>
</file>