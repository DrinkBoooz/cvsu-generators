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12:00PM-01:00PM / IT 1-1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