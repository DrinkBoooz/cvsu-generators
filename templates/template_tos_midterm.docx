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 1-4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90831"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202522383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ITEC50 – WEB SYSTEMS AND TEHCNOLOGY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417B9F">
              <w:rPr>
                <w:rFonts w:ascii="Arial" w:hAnsi="Arial" w:cs="Arial"/>
                <w:snapToGrid w:val="0"/>
                <w:color w:val="000000"/>
                <w:szCs w:val="20"/>
              </w:rPr>
              <w:t>10:00AM-12:00AM, 01:00PM-03:00PM / M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 </w:t>
            </w:r>
            <w:r w:rsidRPr="00F64395">
              <w:rPr>
                <w:rFonts w:ascii="Arial" w:hAnsi="Arial" w:cs="Arial"/>
                <w:snapToGrid w:val="0"/>
                <w:color w:val="000000"/>
                <w:szCs w:val="20"/>
              </w:rPr>
              <w:t>/ LAB: CCL 30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5</w:t>
            </w:r>
            <w:r w:rsidRPr="00F64395">
              <w:rPr>
                <w:rFonts w:ascii="Arial" w:hAnsi="Arial" w:cs="Arial"/>
                <w:snapToGrid w:val="0"/>
                <w:color w:val="000000"/>
                <w:szCs w:val="20"/>
              </w:rPr>
              <w:t>, LEC: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 </w:t>
            </w:r>
            <w:r w:rsidRPr="00F64395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ITC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4</w:t>
            </w:r>
            <w:r w:rsidRPr="00F64395">
              <w:rPr>
                <w:rFonts w:ascii="Arial" w:hAnsi="Arial" w:cs="Arial"/>
                <w:snapToGrid w:val="0"/>
                <w:color w:val="000000"/>
                <w:szCs w:val="20"/>
              </w:rPr>
              <w:t>0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1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2</w:t>
            </w:r>
            <w:r>
              <w:rPr>
                <w:rFonts w:ascii="Arial" w:hAnsi="Arial" w:cs="Arial"/>
                <w:snapToGrid w:val="0"/>
                <w:color w:val="000000"/>
                <w:szCs w:val="20"/>
                <w:vertAlign w:val="superscript"/>
              </w:rPr>
              <w:t>ND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 Semester / 2025 – 2026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ABUYO, JHEMM AMIRAH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251013299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3CC87B91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085A4275" w14:textId="2DC3085A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ALMOZARA, ALFRED D.</w:t>
            </w:r>
          </w:p>
        </w:tc>
        <w:tc>
          <w:tcPr>
            <w:tcW w:w="1126" w:type="pct"/>
            <w:vAlign w:val="center"/>
          </w:tcPr>
          <w:p w14:paraId="09B446B1" w14:textId="3D1B9AFD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251013131</w:t>
            </w:r>
          </w:p>
        </w:tc>
        <w:tc>
          <w:tcPr>
            <w:tcW w:w="1024" w:type="pct"/>
          </w:tcPr>
          <w:p w14:paraId="6408B304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50C85FF1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72393EB7" w14:textId="4629C116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proofErr w:type="gramStart"/>
            <w:r>
              <w:rPr>
                <w:rFonts w:ascii="Calibri" w:hAnsi="Calibri" w:cs="Calibri"/>
              </w:rPr>
              <w:t>ALVAREZ ,</w:t>
            </w:r>
            <w:proofErr w:type="gramEnd"/>
            <w:r>
              <w:rPr>
                <w:rFonts w:ascii="Calibri" w:hAnsi="Calibri" w:cs="Calibri"/>
              </w:rPr>
              <w:t xml:space="preserve"> CRISTINE R.</w:t>
            </w:r>
          </w:p>
        </w:tc>
        <w:tc>
          <w:tcPr>
            <w:tcW w:w="1126" w:type="pct"/>
            <w:vAlign w:val="center"/>
          </w:tcPr>
          <w:p w14:paraId="1927F8E8" w14:textId="3FDECAC4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251012822</w:t>
            </w:r>
          </w:p>
        </w:tc>
        <w:tc>
          <w:tcPr>
            <w:tcW w:w="1024" w:type="pct"/>
          </w:tcPr>
          <w:p w14:paraId="2D848AA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1759BE0C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321585A1" w14:textId="13AAB507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proofErr w:type="gramStart"/>
            <w:r>
              <w:rPr>
                <w:rFonts w:ascii="Calibri" w:hAnsi="Calibri" w:cs="Calibri"/>
              </w:rPr>
              <w:t>BARRACA ,</w:t>
            </w:r>
            <w:proofErr w:type="gramEnd"/>
            <w:r>
              <w:rPr>
                <w:rFonts w:ascii="Calibri" w:hAnsi="Calibri" w:cs="Calibri"/>
              </w:rPr>
              <w:t xml:space="preserve"> SHAN C.</w:t>
            </w:r>
          </w:p>
        </w:tc>
        <w:tc>
          <w:tcPr>
            <w:tcW w:w="1126" w:type="pct"/>
            <w:vAlign w:val="center"/>
          </w:tcPr>
          <w:p w14:paraId="7EB44C99" w14:textId="7CB4144E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251011490</w:t>
            </w:r>
          </w:p>
        </w:tc>
        <w:tc>
          <w:tcPr>
            <w:tcW w:w="1024" w:type="pct"/>
          </w:tcPr>
          <w:p w14:paraId="65EB84FD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4E483D71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68DC878E" w14:textId="645B8F92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BAYSAN, MHAR FLORENCE B.</w:t>
            </w:r>
          </w:p>
        </w:tc>
        <w:tc>
          <w:tcPr>
            <w:tcW w:w="1126" w:type="pct"/>
            <w:vAlign w:val="center"/>
          </w:tcPr>
          <w:p w14:paraId="6F495170" w14:textId="38424FD8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251013486</w:t>
            </w:r>
          </w:p>
        </w:tc>
        <w:tc>
          <w:tcPr>
            <w:tcW w:w="1024" w:type="pct"/>
            <w:vAlign w:val="center"/>
          </w:tcPr>
          <w:p w14:paraId="6AC62361" w14:textId="77777777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74090B64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446A05F8" w14:textId="4224E847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proofErr w:type="gramStart"/>
            <w:r>
              <w:rPr>
                <w:rFonts w:ascii="Calibri" w:hAnsi="Calibri" w:cs="Calibri"/>
              </w:rPr>
              <w:t>BOLLOZOS ,</w:t>
            </w:r>
            <w:proofErr w:type="gramEnd"/>
            <w:r>
              <w:rPr>
                <w:rFonts w:ascii="Calibri" w:hAnsi="Calibri" w:cs="Calibri"/>
              </w:rPr>
              <w:t xml:space="preserve"> MODESTY JOY M.</w:t>
            </w:r>
          </w:p>
        </w:tc>
        <w:tc>
          <w:tcPr>
            <w:tcW w:w="1126" w:type="pct"/>
            <w:vAlign w:val="center"/>
          </w:tcPr>
          <w:p w14:paraId="3273E6D7" w14:textId="33FF5ABA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251013004</w:t>
            </w:r>
          </w:p>
        </w:tc>
        <w:tc>
          <w:tcPr>
            <w:tcW w:w="1024" w:type="pct"/>
            <w:vAlign w:val="center"/>
          </w:tcPr>
          <w:p w14:paraId="236BA797" w14:textId="77777777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20F5D265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1A06FCBB" w14:textId="7F22FCCB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BUNYAD, MALVIN THREY C.</w:t>
            </w:r>
          </w:p>
        </w:tc>
        <w:tc>
          <w:tcPr>
            <w:tcW w:w="1126" w:type="pct"/>
            <w:vAlign w:val="center"/>
          </w:tcPr>
          <w:p w14:paraId="191A6016" w14:textId="15742194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251012836</w:t>
            </w:r>
          </w:p>
        </w:tc>
        <w:tc>
          <w:tcPr>
            <w:tcW w:w="1024" w:type="pct"/>
          </w:tcPr>
          <w:p w14:paraId="23E4F0C7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5C31567C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119526D7" w14:textId="58033E93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CALAMBA, MARJHOLYN A.</w:t>
            </w:r>
          </w:p>
        </w:tc>
        <w:tc>
          <w:tcPr>
            <w:tcW w:w="1126" w:type="pct"/>
            <w:vAlign w:val="center"/>
          </w:tcPr>
          <w:p w14:paraId="21FFB7C9" w14:textId="655CC87D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251013021</w:t>
            </w:r>
          </w:p>
        </w:tc>
        <w:tc>
          <w:tcPr>
            <w:tcW w:w="1024" w:type="pct"/>
          </w:tcPr>
          <w:p w14:paraId="6A3A5DE7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0F13F5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6BCFBEA4" w14:textId="738A8DC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80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CALAPATI, ERINE DIMPLE M.</w:t>
            </w:r>
          </w:p>
        </w:tc>
        <w:tc>
          <w:tcPr>
            <w:tcW w:w="1126" w:type="pct"/>
            <w:vAlign w:val="center"/>
          </w:tcPr>
          <w:p w14:paraId="1BD1937D" w14:textId="0CE6746B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251013025</w:t>
            </w:r>
          </w:p>
        </w:tc>
        <w:tc>
          <w:tcPr>
            <w:tcW w:w="1024" w:type="pct"/>
          </w:tcPr>
          <w:p w14:paraId="5213EA44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5ABCC2B5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1A7D955E" w14:textId="08527028" w:rsidR="005A721C" w:rsidRPr="00FF1271" w:rsidRDefault="005A721C" w:rsidP="005A721C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CAS, STELLA MAE G.</w:t>
            </w:r>
          </w:p>
        </w:tc>
        <w:tc>
          <w:tcPr>
            <w:tcW w:w="1126" w:type="pct"/>
            <w:vAlign w:val="center"/>
          </w:tcPr>
          <w:p w14:paraId="5ED7F82F" w14:textId="2B467639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251013358</w:t>
            </w:r>
          </w:p>
        </w:tc>
        <w:tc>
          <w:tcPr>
            <w:tcW w:w="1024" w:type="pct"/>
          </w:tcPr>
          <w:p w14:paraId="1E591664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4856CDD4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1686856E" w14:textId="23FCB6E7" w:rsidR="005A721C" w:rsidRPr="00FF1271" w:rsidRDefault="005A721C" w:rsidP="005A721C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CASTAÑARES, LOUISE RICHARD T.</w:t>
            </w:r>
          </w:p>
        </w:tc>
        <w:tc>
          <w:tcPr>
            <w:tcW w:w="1126" w:type="pct"/>
            <w:vAlign w:val="center"/>
          </w:tcPr>
          <w:p w14:paraId="41B9811C" w14:textId="200CBC8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251013181</w:t>
            </w:r>
          </w:p>
        </w:tc>
        <w:tc>
          <w:tcPr>
            <w:tcW w:w="1024" w:type="pct"/>
          </w:tcPr>
          <w:p w14:paraId="049AF933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1D3654A7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45230F9D" w14:textId="0B84A19C" w:rsidR="005A721C" w:rsidRPr="00FF1271" w:rsidRDefault="005A721C" w:rsidP="005A721C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 GUZMAN, RHYZA R.</w:t>
            </w:r>
          </w:p>
        </w:tc>
        <w:tc>
          <w:tcPr>
            <w:tcW w:w="1126" w:type="pct"/>
            <w:vAlign w:val="center"/>
          </w:tcPr>
          <w:p w14:paraId="6D1ACC74" w14:textId="66B235A6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251013189</w:t>
            </w:r>
          </w:p>
        </w:tc>
        <w:tc>
          <w:tcPr>
            <w:tcW w:w="1024" w:type="pct"/>
          </w:tcPr>
          <w:p w14:paraId="382276D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20924133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485A3AC6" w14:textId="5118F8F9" w:rsidR="005A721C" w:rsidRPr="00FF1271" w:rsidRDefault="005A721C" w:rsidP="005A721C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PEÑA, ALDRIN P.</w:t>
            </w:r>
          </w:p>
        </w:tc>
        <w:tc>
          <w:tcPr>
            <w:tcW w:w="1126" w:type="pct"/>
            <w:vAlign w:val="center"/>
          </w:tcPr>
          <w:p w14:paraId="488D88EF" w14:textId="12C46956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251012785</w:t>
            </w:r>
          </w:p>
        </w:tc>
        <w:tc>
          <w:tcPr>
            <w:tcW w:w="1024" w:type="pct"/>
          </w:tcPr>
          <w:p w14:paraId="78CB0BD7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738F9C1A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25DC1260" w14:textId="54B85069" w:rsidR="005A721C" w:rsidRPr="00FF1271" w:rsidRDefault="005A721C" w:rsidP="005A721C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proofErr w:type="gramStart"/>
            <w:r>
              <w:rPr>
                <w:rFonts w:ascii="Calibri" w:hAnsi="Calibri" w:cs="Calibri"/>
              </w:rPr>
              <w:t>ECHANO ,</w:t>
            </w:r>
            <w:proofErr w:type="gramEnd"/>
            <w:r>
              <w:rPr>
                <w:rFonts w:ascii="Calibri" w:hAnsi="Calibri" w:cs="Calibri"/>
              </w:rPr>
              <w:t xml:space="preserve"> BRYCE CHRYSLER C.</w:t>
            </w:r>
          </w:p>
        </w:tc>
        <w:tc>
          <w:tcPr>
            <w:tcW w:w="1126" w:type="pct"/>
            <w:vAlign w:val="center"/>
          </w:tcPr>
          <w:p w14:paraId="06B9C658" w14:textId="7CD52B0F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251012817</w:t>
            </w:r>
          </w:p>
        </w:tc>
        <w:tc>
          <w:tcPr>
            <w:tcW w:w="1024" w:type="pct"/>
          </w:tcPr>
          <w:p w14:paraId="1FFACCCD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5D5DC93C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67648429" w14:textId="28E0242E" w:rsidR="005A721C" w:rsidRPr="00FF1271" w:rsidRDefault="005A721C" w:rsidP="005A721C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EFA, JEMUEL S.</w:t>
            </w:r>
          </w:p>
        </w:tc>
        <w:tc>
          <w:tcPr>
            <w:tcW w:w="1126" w:type="pct"/>
            <w:vAlign w:val="center"/>
          </w:tcPr>
          <w:p w14:paraId="162EF655" w14:textId="4B68FB8B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251013213</w:t>
            </w:r>
          </w:p>
        </w:tc>
        <w:tc>
          <w:tcPr>
            <w:tcW w:w="1024" w:type="pct"/>
          </w:tcPr>
          <w:p w14:paraId="22ACE1C3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7B3463E3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71FDE301" w14:textId="7478404C" w:rsidR="005A721C" w:rsidRPr="00FF1271" w:rsidRDefault="005A721C" w:rsidP="005A721C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ESTILLER, JAMES ANTHONY G.</w:t>
            </w:r>
          </w:p>
        </w:tc>
        <w:tc>
          <w:tcPr>
            <w:tcW w:w="1126" w:type="pct"/>
            <w:vAlign w:val="center"/>
          </w:tcPr>
          <w:p w14:paraId="33FA7FE5" w14:textId="07E07CDE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251013381</w:t>
            </w:r>
          </w:p>
        </w:tc>
        <w:tc>
          <w:tcPr>
            <w:tcW w:w="1024" w:type="pct"/>
          </w:tcPr>
          <w:p w14:paraId="2C0948A3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1A3AAB0A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23E8F108" w14:textId="3C3CB2FB" w:rsidR="005A721C" w:rsidRPr="00FF1271" w:rsidRDefault="005A721C" w:rsidP="005A721C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FULAY, MATTHEW B.</w:t>
            </w:r>
          </w:p>
        </w:tc>
        <w:tc>
          <w:tcPr>
            <w:tcW w:w="1126" w:type="pct"/>
            <w:vAlign w:val="center"/>
          </w:tcPr>
          <w:p w14:paraId="3A73733C" w14:textId="5F953D96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251013210</w:t>
            </w:r>
          </w:p>
        </w:tc>
        <w:tc>
          <w:tcPr>
            <w:tcW w:w="1024" w:type="pct"/>
          </w:tcPr>
          <w:p w14:paraId="7A188887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45E5BCB6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7C06C2F" w14:textId="775FC0B7" w:rsidR="005A721C" w:rsidRPr="00FF1271" w:rsidRDefault="005A721C" w:rsidP="005A721C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GERASMIA, SAMANTHA B.</w:t>
            </w:r>
          </w:p>
        </w:tc>
        <w:tc>
          <w:tcPr>
            <w:tcW w:w="1126" w:type="pct"/>
            <w:vAlign w:val="center"/>
          </w:tcPr>
          <w:p w14:paraId="0C0320D8" w14:textId="209BAC0D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251013043</w:t>
            </w:r>
          </w:p>
        </w:tc>
        <w:tc>
          <w:tcPr>
            <w:tcW w:w="1024" w:type="pct"/>
          </w:tcPr>
          <w:p w14:paraId="6F0FA2CE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795C9EF1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19855FF8" w14:textId="7C264352" w:rsidR="005A721C" w:rsidRPr="00FF1271" w:rsidRDefault="005A721C" w:rsidP="005A721C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GERPACIO, MICHELLE ANN P.</w:t>
            </w:r>
          </w:p>
        </w:tc>
        <w:tc>
          <w:tcPr>
            <w:tcW w:w="1126" w:type="pct"/>
            <w:vAlign w:val="center"/>
          </w:tcPr>
          <w:p w14:paraId="2CBF7C5F" w14:textId="691374F4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251012890</w:t>
            </w:r>
          </w:p>
        </w:tc>
        <w:tc>
          <w:tcPr>
            <w:tcW w:w="1024" w:type="pct"/>
          </w:tcPr>
          <w:p w14:paraId="491302BB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5A2FD991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714A69AD" w14:textId="3F33C2C1" w:rsidR="005A721C" w:rsidRPr="00FF1271" w:rsidRDefault="005A721C" w:rsidP="005A721C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LARIOSA, LOUIEGIE S.</w:t>
            </w:r>
          </w:p>
        </w:tc>
        <w:tc>
          <w:tcPr>
            <w:tcW w:w="1126" w:type="pct"/>
            <w:vAlign w:val="center"/>
          </w:tcPr>
          <w:p w14:paraId="4EC501DD" w14:textId="41341CE8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251013064</w:t>
            </w:r>
          </w:p>
        </w:tc>
        <w:tc>
          <w:tcPr>
            <w:tcW w:w="1024" w:type="pct"/>
          </w:tcPr>
          <w:p w14:paraId="76E56A67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2DFFDD35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78BA7C18" w14:textId="1B70788C" w:rsidR="005A721C" w:rsidRPr="00FF1271" w:rsidRDefault="005A721C" w:rsidP="005A721C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lastRenderedPageBreak/>
              <w:t>LEGASPI, ZER ONYKX B.</w:t>
            </w:r>
          </w:p>
        </w:tc>
        <w:tc>
          <w:tcPr>
            <w:tcW w:w="1126" w:type="pct"/>
            <w:vAlign w:val="center"/>
          </w:tcPr>
          <w:p w14:paraId="25379E8E" w14:textId="15E456D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251012943</w:t>
            </w:r>
          </w:p>
        </w:tc>
        <w:tc>
          <w:tcPr>
            <w:tcW w:w="1024" w:type="pct"/>
          </w:tcPr>
          <w:p w14:paraId="61CA6E8C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20CA13EB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4BD606C1" w14:textId="72ABA06C" w:rsidR="005A721C" w:rsidRPr="00FF1271" w:rsidRDefault="005A721C" w:rsidP="005A721C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MAGAPAN, ROXETTE D.</w:t>
            </w:r>
          </w:p>
        </w:tc>
        <w:tc>
          <w:tcPr>
            <w:tcW w:w="1126" w:type="pct"/>
            <w:vAlign w:val="center"/>
          </w:tcPr>
          <w:p w14:paraId="6CCE0568" w14:textId="63BB39A9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251013177</w:t>
            </w:r>
          </w:p>
        </w:tc>
        <w:tc>
          <w:tcPr>
            <w:tcW w:w="1024" w:type="pct"/>
          </w:tcPr>
          <w:p w14:paraId="36B26B2E" w14:textId="77777777" w:rsidR="005A721C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75C69C0C" w14:textId="77777777" w:rsidR="005A721C" w:rsidRPr="001D0C5A" w:rsidRDefault="005A721C" w:rsidP="005A721C">
            <w:pPr>
              <w:rPr>
                <w:rFonts w:ascii="Arial" w:hAnsi="Arial" w:cs="Arial"/>
                <w:sz w:val="16"/>
                <w:szCs w:val="16"/>
              </w:rPr>
            </w:pPr>
          </w:p>
          <w:p w14:paraId="5F5D7E7B" w14:textId="77777777" w:rsidR="005A721C" w:rsidRPr="001D0C5A" w:rsidRDefault="005A721C" w:rsidP="005A721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321EA6AA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036AF30B" w14:textId="35EF8D55" w:rsidR="005A721C" w:rsidRPr="00FF1271" w:rsidRDefault="005A721C" w:rsidP="005A721C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MAGBITANG, DIVINE ANGEL E.</w:t>
            </w:r>
          </w:p>
        </w:tc>
        <w:tc>
          <w:tcPr>
            <w:tcW w:w="1126" w:type="pct"/>
            <w:vAlign w:val="center"/>
          </w:tcPr>
          <w:p w14:paraId="38FAAA37" w14:textId="271D350F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251013383</w:t>
            </w:r>
          </w:p>
        </w:tc>
        <w:tc>
          <w:tcPr>
            <w:tcW w:w="1024" w:type="pct"/>
          </w:tcPr>
          <w:p w14:paraId="0360C2D2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2A159825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CECA052" w14:textId="7E0BFE0B" w:rsidR="005A721C" w:rsidRPr="00FF1271" w:rsidRDefault="005A721C" w:rsidP="005A721C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MANLANGIT, KEESHA FAITH A.</w:t>
            </w:r>
          </w:p>
        </w:tc>
        <w:tc>
          <w:tcPr>
            <w:tcW w:w="1126" w:type="pct"/>
            <w:vAlign w:val="center"/>
          </w:tcPr>
          <w:p w14:paraId="7CCF5E73" w14:textId="6F5759B8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251013036</w:t>
            </w:r>
          </w:p>
        </w:tc>
        <w:tc>
          <w:tcPr>
            <w:tcW w:w="1024" w:type="pct"/>
          </w:tcPr>
          <w:p w14:paraId="3A675ADD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50AD2A43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197A7E56" w14:textId="4AE2A8F8" w:rsidR="005A721C" w:rsidRPr="00FF1271" w:rsidRDefault="005A721C" w:rsidP="005A721C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MARTINEZ, JANZEN JOSHUA C.</w:t>
            </w:r>
          </w:p>
        </w:tc>
        <w:tc>
          <w:tcPr>
            <w:tcW w:w="1126" w:type="pct"/>
            <w:vAlign w:val="center"/>
          </w:tcPr>
          <w:p w14:paraId="0B4D7A3E" w14:textId="6438B112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251013552</w:t>
            </w:r>
          </w:p>
        </w:tc>
        <w:tc>
          <w:tcPr>
            <w:tcW w:w="1024" w:type="pct"/>
          </w:tcPr>
          <w:p w14:paraId="36575D90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5B3E5312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1E3B3B16" w14:textId="5AB8D8E4" w:rsidR="005A721C" w:rsidRPr="00FF1271" w:rsidRDefault="005A721C" w:rsidP="005A721C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MENDOZA, SAM GABRIEL C.</w:t>
            </w:r>
          </w:p>
        </w:tc>
        <w:tc>
          <w:tcPr>
            <w:tcW w:w="1126" w:type="pct"/>
            <w:vAlign w:val="center"/>
          </w:tcPr>
          <w:p w14:paraId="6156804D" w14:textId="4FA90696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251013374</w:t>
            </w:r>
          </w:p>
        </w:tc>
        <w:tc>
          <w:tcPr>
            <w:tcW w:w="1024" w:type="pct"/>
          </w:tcPr>
          <w:p w14:paraId="4E84E47C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58A80230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0105B435" w14:textId="063A038B" w:rsidR="005A721C" w:rsidRPr="00FF1271" w:rsidRDefault="005A721C" w:rsidP="005A721C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proofErr w:type="gramStart"/>
            <w:r>
              <w:rPr>
                <w:rFonts w:ascii="Calibri" w:hAnsi="Calibri" w:cs="Calibri"/>
              </w:rPr>
              <w:t>MONTESCLAROS ,</w:t>
            </w:r>
            <w:proofErr w:type="gramEnd"/>
            <w:r>
              <w:rPr>
                <w:rFonts w:ascii="Calibri" w:hAnsi="Calibri" w:cs="Calibri"/>
              </w:rPr>
              <w:t xml:space="preserve"> MARKROMY</w:t>
            </w:r>
          </w:p>
        </w:tc>
        <w:tc>
          <w:tcPr>
            <w:tcW w:w="1126" w:type="pct"/>
            <w:vAlign w:val="center"/>
          </w:tcPr>
          <w:p w14:paraId="52DF007D" w14:textId="63BD98AE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251012881</w:t>
            </w:r>
          </w:p>
        </w:tc>
        <w:tc>
          <w:tcPr>
            <w:tcW w:w="1024" w:type="pct"/>
          </w:tcPr>
          <w:p w14:paraId="50228DD5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1B0FF8FA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4068D529" w14:textId="74B9843F" w:rsidR="005A721C" w:rsidRPr="00FF1271" w:rsidRDefault="005A721C" w:rsidP="005A721C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MUKSAN, MAEJ SHANNEL D.</w:t>
            </w:r>
          </w:p>
        </w:tc>
        <w:tc>
          <w:tcPr>
            <w:tcW w:w="1126" w:type="pct"/>
            <w:vAlign w:val="center"/>
          </w:tcPr>
          <w:p w14:paraId="10C66B0D" w14:textId="6016E9B8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251013033</w:t>
            </w:r>
          </w:p>
        </w:tc>
        <w:tc>
          <w:tcPr>
            <w:tcW w:w="1024" w:type="pct"/>
          </w:tcPr>
          <w:p w14:paraId="27058D71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22E478EE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4ECF48E4" w14:textId="2FFF28C9" w:rsidR="005A721C" w:rsidRPr="00FF1271" w:rsidRDefault="005A721C" w:rsidP="005A721C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OBOD IV., JOSIAH ROBERT V.</w:t>
            </w:r>
          </w:p>
        </w:tc>
        <w:tc>
          <w:tcPr>
            <w:tcW w:w="1126" w:type="pct"/>
            <w:vAlign w:val="center"/>
          </w:tcPr>
          <w:p w14:paraId="012C23E8" w14:textId="3FF7466F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251013380</w:t>
            </w:r>
          </w:p>
        </w:tc>
        <w:tc>
          <w:tcPr>
            <w:tcW w:w="1024" w:type="pct"/>
          </w:tcPr>
          <w:p w14:paraId="156A1CED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200B9A0A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320016B8" w14:textId="56B4A28D" w:rsidR="005A721C" w:rsidRPr="00FF1271" w:rsidRDefault="005A721C" w:rsidP="005A721C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proofErr w:type="gramStart"/>
            <w:r>
              <w:rPr>
                <w:rFonts w:ascii="Calibri" w:hAnsi="Calibri" w:cs="Calibri"/>
              </w:rPr>
              <w:t>OLEGARIO ,</w:t>
            </w:r>
            <w:proofErr w:type="gramEnd"/>
            <w:r>
              <w:rPr>
                <w:rFonts w:ascii="Calibri" w:hAnsi="Calibri" w:cs="Calibri"/>
              </w:rPr>
              <w:t xml:space="preserve"> ELLA MAE V.</w:t>
            </w:r>
          </w:p>
        </w:tc>
        <w:tc>
          <w:tcPr>
            <w:tcW w:w="1126" w:type="pct"/>
            <w:vAlign w:val="center"/>
          </w:tcPr>
          <w:p w14:paraId="48746147" w14:textId="4F10D8BE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251013292</w:t>
            </w:r>
          </w:p>
        </w:tc>
        <w:tc>
          <w:tcPr>
            <w:tcW w:w="1024" w:type="pct"/>
          </w:tcPr>
          <w:p w14:paraId="33C4CD7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3749B60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78212781" w14:textId="48394482" w:rsidR="005A721C" w:rsidRPr="00FF1271" w:rsidRDefault="005A721C" w:rsidP="005A721C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PALLAR CLYDE., CHARLES CLYDE G.</w:t>
            </w:r>
          </w:p>
        </w:tc>
        <w:tc>
          <w:tcPr>
            <w:tcW w:w="1126" w:type="pct"/>
            <w:vAlign w:val="center"/>
          </w:tcPr>
          <w:p w14:paraId="2AF570B5" w14:textId="79886F00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251013536</w:t>
            </w:r>
          </w:p>
        </w:tc>
        <w:tc>
          <w:tcPr>
            <w:tcW w:w="1024" w:type="pct"/>
          </w:tcPr>
          <w:p w14:paraId="24F19883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BDE000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0B799E26" w14:textId="545E3DF2" w:rsidR="005A721C" w:rsidRPr="00FF1271" w:rsidRDefault="005A721C" w:rsidP="005A721C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proofErr w:type="gramStart"/>
            <w:r>
              <w:rPr>
                <w:rFonts w:ascii="Calibri" w:hAnsi="Calibri" w:cs="Calibri"/>
              </w:rPr>
              <w:t>PORTUGAL ,</w:t>
            </w:r>
            <w:proofErr w:type="gramEnd"/>
            <w:r>
              <w:rPr>
                <w:rFonts w:ascii="Calibri" w:hAnsi="Calibri" w:cs="Calibri"/>
              </w:rPr>
              <w:t xml:space="preserve"> MA. ROCHEL J.</w:t>
            </w:r>
          </w:p>
        </w:tc>
        <w:tc>
          <w:tcPr>
            <w:tcW w:w="1126" w:type="pct"/>
            <w:vAlign w:val="center"/>
          </w:tcPr>
          <w:p w14:paraId="53B4DD56" w14:textId="1CE2C56F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251013253</w:t>
            </w:r>
          </w:p>
        </w:tc>
        <w:tc>
          <w:tcPr>
            <w:tcW w:w="1024" w:type="pct"/>
          </w:tcPr>
          <w:p w14:paraId="5C9C1BA9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06DCB165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3EB4F4E0" w14:textId="660B7FD4" w:rsidR="005A721C" w:rsidRPr="00FF1271" w:rsidRDefault="005A721C" w:rsidP="005A721C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QUIAMBAO, ASHLEY NICOLE G.</w:t>
            </w:r>
          </w:p>
        </w:tc>
        <w:tc>
          <w:tcPr>
            <w:tcW w:w="1126" w:type="pct"/>
            <w:vAlign w:val="center"/>
          </w:tcPr>
          <w:p w14:paraId="3F22FC7B" w14:textId="7B2FCBB9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251013090</w:t>
            </w:r>
          </w:p>
        </w:tc>
        <w:tc>
          <w:tcPr>
            <w:tcW w:w="1024" w:type="pct"/>
          </w:tcPr>
          <w:p w14:paraId="3C3CE2FC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5BEB8E00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B8E2CFB" w14:textId="772B4F46" w:rsidR="005A721C" w:rsidRPr="00FF1271" w:rsidRDefault="005A721C" w:rsidP="005A721C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QUINTILLANO, FIONA ANICA L.</w:t>
            </w:r>
          </w:p>
        </w:tc>
        <w:tc>
          <w:tcPr>
            <w:tcW w:w="1126" w:type="pct"/>
            <w:vAlign w:val="center"/>
          </w:tcPr>
          <w:p w14:paraId="78608959" w14:textId="67F4A69A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251013013</w:t>
            </w:r>
          </w:p>
        </w:tc>
        <w:tc>
          <w:tcPr>
            <w:tcW w:w="1024" w:type="pct"/>
          </w:tcPr>
          <w:p w14:paraId="2A821850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5D3304E9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708757F7" w14:textId="2FA83F4F" w:rsidR="005A721C" w:rsidRPr="00E43282" w:rsidRDefault="005A721C" w:rsidP="005A721C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REGINIO, AARON L.</w:t>
            </w:r>
          </w:p>
        </w:tc>
        <w:tc>
          <w:tcPr>
            <w:tcW w:w="1126" w:type="pct"/>
            <w:vAlign w:val="center"/>
          </w:tcPr>
          <w:p w14:paraId="13469306" w14:textId="6491799C" w:rsidR="005A721C" w:rsidRPr="00E43282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251013012</w:t>
            </w:r>
          </w:p>
        </w:tc>
        <w:tc>
          <w:tcPr>
            <w:tcW w:w="1024" w:type="pct"/>
          </w:tcPr>
          <w:p w14:paraId="1582FD10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58FC654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2C61C1E8" w14:textId="3BF3538D" w:rsidR="005A721C" w:rsidRPr="00E43282" w:rsidRDefault="005A721C" w:rsidP="005A721C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TORRES, MARY JOSSANE F.</w:t>
            </w:r>
          </w:p>
        </w:tc>
        <w:tc>
          <w:tcPr>
            <w:tcW w:w="1126" w:type="pct"/>
            <w:vAlign w:val="center"/>
          </w:tcPr>
          <w:p w14:paraId="3D58A88A" w14:textId="00D9280F" w:rsidR="005A721C" w:rsidRPr="00E43282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251012908</w:t>
            </w:r>
          </w:p>
        </w:tc>
        <w:tc>
          <w:tcPr>
            <w:tcW w:w="1024" w:type="pct"/>
          </w:tcPr>
          <w:p w14:paraId="0D468603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1204E657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215CCBEC" w14:textId="25E28724" w:rsidR="005A721C" w:rsidRPr="00E43282" w:rsidRDefault="005A721C" w:rsidP="005A721C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VALDEZ, JUSTINE JAY S.</w:t>
            </w:r>
          </w:p>
        </w:tc>
        <w:tc>
          <w:tcPr>
            <w:tcW w:w="1126" w:type="pct"/>
            <w:vAlign w:val="center"/>
          </w:tcPr>
          <w:p w14:paraId="0007EF03" w14:textId="7E6732B0" w:rsidR="005A721C" w:rsidRPr="00E43282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251013219</w:t>
            </w:r>
          </w:p>
        </w:tc>
        <w:tc>
          <w:tcPr>
            <w:tcW w:w="1024" w:type="pct"/>
          </w:tcPr>
          <w:p w14:paraId="4B68E423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2D148C3B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0827718F" w14:textId="581081A2" w:rsidR="005A721C" w:rsidRPr="00E43282" w:rsidRDefault="005A721C" w:rsidP="005A721C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VARGAS, CALEB JOSHUE N.</w:t>
            </w:r>
          </w:p>
        </w:tc>
        <w:tc>
          <w:tcPr>
            <w:tcW w:w="1126" w:type="pct"/>
            <w:vAlign w:val="center"/>
          </w:tcPr>
          <w:p w14:paraId="6C3C2CA0" w14:textId="0C4A1778" w:rsidR="005A721C" w:rsidRPr="00E43282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251011790</w:t>
            </w:r>
          </w:p>
        </w:tc>
        <w:tc>
          <w:tcPr>
            <w:tcW w:w="1024" w:type="pct"/>
          </w:tcPr>
          <w:p w14:paraId="5B88E05F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2DD381F3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7135A4A2" w14:textId="1173147D" w:rsidR="005A721C" w:rsidRPr="00E43282" w:rsidRDefault="005A721C" w:rsidP="005A721C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VILLAFLORES, JOHN HARISUN G.</w:t>
            </w:r>
          </w:p>
        </w:tc>
        <w:tc>
          <w:tcPr>
            <w:tcW w:w="1126" w:type="pct"/>
            <w:vAlign w:val="center"/>
          </w:tcPr>
          <w:p w14:paraId="31F9CC85" w14:textId="06E5B43D" w:rsidR="005A721C" w:rsidRPr="00E43282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251013264</w:t>
            </w:r>
          </w:p>
        </w:tc>
        <w:tc>
          <w:tcPr>
            <w:tcW w:w="1024" w:type="pct"/>
          </w:tcPr>
          <w:p w14:paraId="5727D2EC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8184A" w14:paraId="7CB75027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799EDDCA" w14:textId="77777777" w:rsidR="00D8184A" w:rsidRDefault="00D8184A" w:rsidP="005A721C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Calibri" w:hAnsi="Calibri" w:cs="Calibri"/>
              </w:rPr>
            </w:pPr>
          </w:p>
        </w:tc>
        <w:tc>
          <w:tcPr>
            <w:tcW w:w="1126" w:type="pct"/>
            <w:vAlign w:val="center"/>
          </w:tcPr>
          <w:p w14:paraId="5EAF7E79" w14:textId="77777777" w:rsidR="00D8184A" w:rsidRDefault="00D8184A" w:rsidP="005A721C">
            <w:pPr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1024" w:type="pct"/>
          </w:tcPr>
          <w:p w14:paraId="0D93DDF9" w14:textId="77777777" w:rsidR="00D8184A" w:rsidRPr="00CC1A00" w:rsidRDefault="00D8184A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