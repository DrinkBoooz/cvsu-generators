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3767D" w14:textId="55A6A316" w:rsidR="0064763C" w:rsidRPr="00414A58" w:rsidRDefault="00B34DA0" w:rsidP="00414A58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D881622" wp14:editId="38C5BC31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308D5C" w14:textId="20964A99" w:rsidR="00B34DA0" w:rsidRPr="009E1561" w:rsidRDefault="00B34DA0" w:rsidP="007C614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 w:rsidRPr="009E1561"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 xml:space="preserve">CEIT- QF - </w:t>
                            </w:r>
                            <w:r w:rsidR="00237965"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>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D881622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B308D5C" w14:textId="20964A99" w:rsidR="00B34DA0" w:rsidRPr="009E1561" w:rsidRDefault="00B34DA0" w:rsidP="007C614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  <w:r w:rsidRPr="009E1561"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 xml:space="preserve">CEIT- QF - </w:t>
                      </w:r>
                      <w:r w:rsidR="00237965"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>xx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85"/>
        <w:gridCol w:w="283"/>
        <w:gridCol w:w="4101"/>
      </w:tblGrid>
      <w:tr w:rsidR="00414A58" w14:paraId="752751CA" w14:textId="77777777" w:rsidTr="00414A58">
        <w:tc>
          <w:tcPr>
            <w:tcW w:w="4361" w:type="dxa"/>
          </w:tcPr>
          <w:p w14:paraId="5ADB07D8" w14:textId="19EF606A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B0436">
              <w:rPr>
                <w:rFonts w:ascii="Arial" w:hAnsi="Arial" w:cs="Arial"/>
              </w:rPr>
              <w:t>INSTRUCTOR’S NAME/SIGNATURE</w:t>
            </w:r>
          </w:p>
        </w:tc>
        <w:tc>
          <w:tcPr>
            <w:tcW w:w="283" w:type="dxa"/>
          </w:tcPr>
          <w:p w14:paraId="4568F2DF" w14:textId="03E47135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241" w:type="dxa"/>
            <w:tcBorders>
              <w:bottom w:val="single" w:sz="4" w:space="0" w:color="auto"/>
            </w:tcBorders>
          </w:tcPr>
          <w:p w14:paraId="1FC8CB2D" w14:textId="3A32AECE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4A58" w14:paraId="0B2EA0AF" w14:textId="77777777" w:rsidTr="00414A58">
        <w:tc>
          <w:tcPr>
            <w:tcW w:w="4361" w:type="dxa"/>
          </w:tcPr>
          <w:p w14:paraId="0079A76D" w14:textId="22ACDF45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283" w:type="dxa"/>
          </w:tcPr>
          <w:p w14:paraId="60E7D595" w14:textId="1C8CAC0C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241" w:type="dxa"/>
            <w:tcBorders>
              <w:top w:val="single" w:sz="4" w:space="0" w:color="auto"/>
              <w:bottom w:val="single" w:sz="4" w:space="0" w:color="auto"/>
            </w:tcBorders>
          </w:tcPr>
          <w:p w14:paraId="5618A995" w14:textId="663A2D46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4A58" w14:paraId="76F278D2" w14:textId="77777777" w:rsidTr="00414A58">
        <w:tc>
          <w:tcPr>
            <w:tcW w:w="4361" w:type="dxa"/>
          </w:tcPr>
          <w:p w14:paraId="16D71991" w14:textId="26C5C24E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283" w:type="dxa"/>
          </w:tcPr>
          <w:p w14:paraId="5A55E199" w14:textId="5BB11A41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241" w:type="dxa"/>
            <w:tcBorders>
              <w:top w:val="single" w:sz="4" w:space="0" w:color="auto"/>
              <w:bottom w:val="single" w:sz="4" w:space="0" w:color="auto"/>
            </w:tcBorders>
          </w:tcPr>
          <w:p w14:paraId="54FC87CC" w14:textId="38F99856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4A58" w14:paraId="56971B49" w14:textId="77777777" w:rsidTr="00414A58">
        <w:tc>
          <w:tcPr>
            <w:tcW w:w="4361" w:type="dxa"/>
          </w:tcPr>
          <w:p w14:paraId="4F11F6B7" w14:textId="6A4612D8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283" w:type="dxa"/>
          </w:tcPr>
          <w:p w14:paraId="7D69EFC9" w14:textId="34491DE9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241" w:type="dxa"/>
            <w:tcBorders>
              <w:top w:val="single" w:sz="4" w:space="0" w:color="auto"/>
              <w:bottom w:val="single" w:sz="4" w:space="0" w:color="auto"/>
            </w:tcBorders>
          </w:tcPr>
          <w:p w14:paraId="7F32B001" w14:textId="2BBC99ED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4A58" w14:paraId="09BF7C6F" w14:textId="77777777" w:rsidTr="00414A58">
        <w:tc>
          <w:tcPr>
            <w:tcW w:w="4361" w:type="dxa"/>
          </w:tcPr>
          <w:p w14:paraId="76957278" w14:textId="39142160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B0436">
              <w:rPr>
                <w:rFonts w:ascii="Arial" w:hAnsi="Arial" w:cs="Arial"/>
              </w:rPr>
              <w:t>SEMESTER / ACADEMIC YEAR</w:t>
            </w:r>
          </w:p>
        </w:tc>
        <w:tc>
          <w:tcPr>
            <w:tcW w:w="283" w:type="dxa"/>
          </w:tcPr>
          <w:p w14:paraId="642EDF23" w14:textId="39CA891B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241" w:type="dxa"/>
            <w:tcBorders>
              <w:top w:val="single" w:sz="4" w:space="0" w:color="auto"/>
              <w:bottom w:val="single" w:sz="4" w:space="0" w:color="auto"/>
            </w:tcBorders>
          </w:tcPr>
          <w:p w14:paraId="5E554EDE" w14:textId="005551C7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4A58" w14:paraId="58B85008" w14:textId="77777777" w:rsidTr="00414A58">
        <w:tc>
          <w:tcPr>
            <w:tcW w:w="4361" w:type="dxa"/>
          </w:tcPr>
          <w:p w14:paraId="06E5A515" w14:textId="074D1165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B710A">
              <w:rPr>
                <w:rFonts w:ascii="Arial" w:hAnsi="Arial" w:cs="Arial"/>
              </w:rPr>
              <w:t>DATE</w:t>
            </w:r>
          </w:p>
        </w:tc>
        <w:tc>
          <w:tcPr>
            <w:tcW w:w="283" w:type="dxa"/>
          </w:tcPr>
          <w:p w14:paraId="45D74995" w14:textId="29FA925F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241" w:type="dxa"/>
            <w:tcBorders>
              <w:top w:val="single" w:sz="4" w:space="0" w:color="auto"/>
              <w:bottom w:val="single" w:sz="4" w:space="0" w:color="auto"/>
            </w:tcBorders>
          </w:tcPr>
          <w:p w14:paraId="32FAC084" w14:textId="7533231F" w:rsidR="00414A58" w:rsidRDefault="00414A58" w:rsidP="00AE586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BD3E92A" w14:textId="77777777" w:rsidR="00B34DA0" w:rsidRPr="0064763C" w:rsidRDefault="00B34DA0" w:rsidP="00AE5867">
      <w:pPr>
        <w:jc w:val="both"/>
        <w:rPr>
          <w:rFonts w:ascii="Arial" w:hAnsi="Arial" w:cs="Arial"/>
          <w:sz w:val="20"/>
          <w:szCs w:val="20"/>
        </w:rPr>
      </w:pPr>
    </w:p>
    <w:p w14:paraId="1BA4CD6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6D2CE2B1" w14:textId="253129B3" w:rsidR="00B34DA0" w:rsidRDefault="00DB710A" w:rsidP="0081134D">
      <w:pPr>
        <w:ind w:firstLine="720"/>
        <w:jc w:val="both"/>
        <w:rPr>
          <w:rFonts w:ascii="Arial" w:hAnsi="Arial" w:cs="Arial"/>
          <w:i/>
        </w:rPr>
      </w:pPr>
      <w:r w:rsidRPr="00DB710A">
        <w:rPr>
          <w:rFonts w:ascii="Arial" w:hAnsi="Arial" w:cs="Arial"/>
          <w:i/>
        </w:rPr>
        <w:t xml:space="preserve">This serves as confirmation that the instructor of this subject has presented and discussed the </w:t>
      </w:r>
      <w:r w:rsidR="001B70B0">
        <w:rPr>
          <w:rFonts w:ascii="Arial" w:hAnsi="Arial" w:cs="Arial"/>
          <w:i/>
        </w:rPr>
        <w:t>Final</w:t>
      </w:r>
      <w:r>
        <w:rPr>
          <w:rFonts w:ascii="Arial" w:hAnsi="Arial" w:cs="Arial"/>
          <w:i/>
        </w:rPr>
        <w:t xml:space="preserve"> </w:t>
      </w:r>
      <w:r w:rsidRPr="00DB710A">
        <w:rPr>
          <w:rFonts w:ascii="Arial" w:hAnsi="Arial" w:cs="Arial"/>
          <w:i/>
        </w:rPr>
        <w:t>G</w:t>
      </w:r>
      <w:r>
        <w:rPr>
          <w:rFonts w:ascii="Arial" w:hAnsi="Arial" w:cs="Arial"/>
          <w:i/>
        </w:rPr>
        <w:t>rades</w:t>
      </w:r>
      <w:r w:rsidRPr="00DB710A">
        <w:rPr>
          <w:rFonts w:ascii="Arial" w:hAnsi="Arial" w:cs="Arial"/>
          <w:i/>
        </w:rPr>
        <w:t>. By affixing our signatures opposite our names, we acknowledge receipt and understanding of the grades presented.</w:t>
      </w:r>
    </w:p>
    <w:p w14:paraId="61484723" w14:textId="77777777" w:rsidR="00DB710A" w:rsidRPr="00EE2CA5" w:rsidRDefault="00DB710A" w:rsidP="0081134D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6E017F02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4D7C3D" w14:paraId="5B4A9AF6" w14:textId="77777777" w:rsidTr="00EE2CA5">
        <w:trPr>
          <w:trHeight w:val="500"/>
        </w:trPr>
        <w:tc>
          <w:tcPr>
            <w:tcW w:w="2850" w:type="pct"/>
            <w:vAlign w:val="center"/>
          </w:tcPr>
          <w:p w14:paraId="4A726058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20E6EA1C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55AFFB5A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4D7C3D" w14:paraId="59360E14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5827C574" w14:textId="77777777" w:rsidR="004D7C3D" w:rsidRPr="00CC1A00" w:rsidRDefault="004D7C3D" w:rsidP="00BB043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08CED72C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02217945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326F0E33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09C6F016" w14:textId="77777777" w:rsidR="004D7C3D" w:rsidRPr="00CC1A00" w:rsidRDefault="004D7C3D" w:rsidP="00BB043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2FF525CE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6AB810F2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5539570A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69807EC9" w14:textId="77777777" w:rsidR="004D7C3D" w:rsidRPr="00CC1A00" w:rsidRDefault="004D7C3D" w:rsidP="00BB043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018CD112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123D502C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6C081D55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13CD02AC" w14:textId="77777777" w:rsidR="004D7C3D" w:rsidRPr="00CC1A00" w:rsidRDefault="004D7C3D" w:rsidP="00BB043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3AEC4F29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16A5A719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529CDD3A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0E5A2903" w14:textId="77777777" w:rsidR="004D7C3D" w:rsidRPr="00CC1A00" w:rsidRDefault="004D7C3D" w:rsidP="00BB043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  <w:vAlign w:val="center"/>
          </w:tcPr>
          <w:p w14:paraId="33E4178E" w14:textId="77777777" w:rsidR="004D7C3D" w:rsidRPr="00CC1A00" w:rsidRDefault="004D7C3D" w:rsidP="00BB0436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  <w:vAlign w:val="center"/>
          </w:tcPr>
          <w:p w14:paraId="506876A8" w14:textId="77777777" w:rsidR="004D7C3D" w:rsidRPr="00CC1A00" w:rsidRDefault="004D7C3D" w:rsidP="00BB0436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01CB121F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66DFDDDF" w14:textId="77777777" w:rsidR="004D7C3D" w:rsidRPr="00CC1A00" w:rsidRDefault="004D7C3D" w:rsidP="00BB043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  <w:vAlign w:val="center"/>
          </w:tcPr>
          <w:p w14:paraId="354FB21E" w14:textId="77777777" w:rsidR="004D7C3D" w:rsidRPr="00CC1A00" w:rsidRDefault="004D7C3D" w:rsidP="00BB0436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  <w:vAlign w:val="center"/>
          </w:tcPr>
          <w:p w14:paraId="4D70F746" w14:textId="77777777" w:rsidR="004D7C3D" w:rsidRPr="00CC1A00" w:rsidRDefault="004D7C3D" w:rsidP="00BB0436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24C8C597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6682F2FF" w14:textId="77777777" w:rsidR="004D7C3D" w:rsidRPr="00CC1A00" w:rsidRDefault="004D7C3D" w:rsidP="00BB043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48B10245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49B0F58C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3D10EA80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45510181" w14:textId="77777777" w:rsidR="004D7C3D" w:rsidRPr="00CC1A00" w:rsidRDefault="004D7C3D" w:rsidP="00BB043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4FB38EEC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367EE481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06DE3378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4D010ED6" w14:textId="77777777" w:rsidR="004D7C3D" w:rsidRPr="00CC1A00" w:rsidRDefault="004D7C3D" w:rsidP="00BB043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80" w:hanging="18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3CA2F585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52B1B79F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2F6366EE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15693ADE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010419F0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1563C403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7C6E7D1F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13709483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60FE31D4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12CA781C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02B73388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35C2FBE2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1445DD0E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573E0E4B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063EC9B1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4940AB8B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5101C3BF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4BBF5578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09C61E28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31CC50C3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06430AEE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550707E1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1842DA47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107F88BA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07ACF0C9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109DFEC1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16D27756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57BC970E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78FBD5F0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704B60EE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67752C7D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2338CEDF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5565166E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221A5680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75FD7E6B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153895E6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36DB4DE8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16487D59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087922C8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18E7CCD4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0FA9A188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79A6A0F0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34E5D3A1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2A38156B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449A7DA4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75D2D943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6DF0B83F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6FF49DBA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1653EB66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2C7A613A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10ECD8B2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46D94258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17D314BF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17CF90A5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09633A5F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6941D477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1D80D517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727B907F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1134D" w14:paraId="49563B54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3EC30715" w14:textId="77777777" w:rsidR="0081134D" w:rsidRPr="00FF1271" w:rsidRDefault="0081134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5AF38FC9" w14:textId="7A0DD49F" w:rsidR="0081134D" w:rsidRPr="00CC1A00" w:rsidRDefault="0081134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4CE00615" w14:textId="77777777" w:rsidR="0081134D" w:rsidRPr="00CC1A00" w:rsidRDefault="0081134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1134D" w14:paraId="21365902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0C2EEE58" w14:textId="77777777" w:rsidR="0081134D" w:rsidRPr="00FF1271" w:rsidRDefault="0081134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7F7A5DDD" w14:textId="77777777" w:rsidR="0081134D" w:rsidRPr="00CC1A00" w:rsidRDefault="0081134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146FD475" w14:textId="77777777" w:rsidR="0081134D" w:rsidRPr="00CC1A00" w:rsidRDefault="0081134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1134D" w14:paraId="3C158503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3D0166A9" w14:textId="77777777" w:rsidR="0081134D" w:rsidRPr="00FF1271" w:rsidRDefault="0081134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79CC3F6D" w14:textId="77777777" w:rsidR="0081134D" w:rsidRPr="00CC1A00" w:rsidRDefault="0081134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2BAA373A" w14:textId="77777777" w:rsidR="0081134D" w:rsidRPr="00CC1A00" w:rsidRDefault="0081134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10DD487F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209C8EDF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3121BF21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76AE1EB7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04831EAB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1432E6EA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7FD14A03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1B115F56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172CDC46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353C30FB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612FE320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05292995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631C6FCC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2F0B242D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59779568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5BABA66C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30B5A9FB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54F9DAE5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104F71B7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52CA29E2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26B0C8A9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4446C4B8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69F5AC12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10D71797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D7C3D" w14:paraId="1A9B00D1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670EB5D6" w14:textId="77777777" w:rsidR="004D7C3D" w:rsidRPr="00FF1271" w:rsidRDefault="004D7C3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3A62C6A8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7A6BF4CB" w14:textId="77777777" w:rsidR="004D7C3D" w:rsidRPr="00CC1A00" w:rsidRDefault="004D7C3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1134D" w14:paraId="449978C0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477B0926" w14:textId="77777777" w:rsidR="0081134D" w:rsidRPr="00FF1271" w:rsidRDefault="0081134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561ACB9F" w14:textId="77777777" w:rsidR="0081134D" w:rsidRPr="00CC1A00" w:rsidRDefault="0081134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5D028447" w14:textId="77777777" w:rsidR="0081134D" w:rsidRPr="00CC1A00" w:rsidRDefault="0081134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A7AFD" w14:paraId="09422E04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4EBA393D" w14:textId="77777777" w:rsidR="006A7AFD" w:rsidRPr="00FF1271" w:rsidRDefault="006A7AF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5932AAAE" w14:textId="77777777" w:rsidR="006A7AFD" w:rsidRPr="00CC1A00" w:rsidRDefault="006A7AF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07CAC708" w14:textId="77777777" w:rsidR="006A7AFD" w:rsidRPr="00CC1A00" w:rsidRDefault="006A7AF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A7AFD" w14:paraId="3437321A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4AEBF418" w14:textId="77777777" w:rsidR="006A7AFD" w:rsidRPr="00FF1271" w:rsidRDefault="006A7AF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59000FBD" w14:textId="77777777" w:rsidR="006A7AFD" w:rsidRPr="00CC1A00" w:rsidRDefault="006A7AF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7268A963" w14:textId="77777777" w:rsidR="006A7AFD" w:rsidRPr="00CC1A00" w:rsidRDefault="006A7AF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A7AFD" w14:paraId="61ACBEA2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4489E217" w14:textId="77777777" w:rsidR="006A7AFD" w:rsidRPr="00FF1271" w:rsidRDefault="006A7AF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78B3739B" w14:textId="77777777" w:rsidR="006A7AFD" w:rsidRPr="00CC1A00" w:rsidRDefault="006A7AF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1766E6B0" w14:textId="77777777" w:rsidR="006A7AFD" w:rsidRPr="00CC1A00" w:rsidRDefault="006A7AF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A7AFD" w14:paraId="3E7DD64C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3B1A3EBE" w14:textId="77777777" w:rsidR="006A7AFD" w:rsidRPr="00FF1271" w:rsidRDefault="006A7AFD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78E5DC75" w14:textId="77777777" w:rsidR="006A7AFD" w:rsidRPr="00CC1A00" w:rsidRDefault="006A7AF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254761C0" w14:textId="77777777" w:rsidR="006A7AFD" w:rsidRPr="00CC1A00" w:rsidRDefault="006A7AFD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34DA0" w14:paraId="22725BDA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7C92E963" w14:textId="77777777" w:rsidR="00B34DA0" w:rsidRPr="00FF1271" w:rsidRDefault="00B34DA0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2B107B9E" w14:textId="77777777" w:rsidR="00B34DA0" w:rsidRPr="00CC1A00" w:rsidRDefault="00B34DA0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32633198" w14:textId="77777777" w:rsidR="00B34DA0" w:rsidRPr="00CC1A00" w:rsidRDefault="00B34DA0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34DA0" w14:paraId="30BBC347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183A868D" w14:textId="77777777" w:rsidR="00B34DA0" w:rsidRPr="00FF1271" w:rsidRDefault="00B34DA0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18488639" w14:textId="77777777" w:rsidR="00B34DA0" w:rsidRPr="00CC1A00" w:rsidRDefault="00B34DA0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3151F89F" w14:textId="77777777" w:rsidR="00B34DA0" w:rsidRPr="00CC1A00" w:rsidRDefault="00B34DA0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53D54" w14:paraId="18E782FD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2E3F5AA1" w14:textId="77777777" w:rsidR="00A53D54" w:rsidRPr="00FF1271" w:rsidRDefault="00A53D54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4F84922D" w14:textId="77777777" w:rsidR="00A53D54" w:rsidRPr="00CC1A00" w:rsidRDefault="00A53D54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2BE8B153" w14:textId="77777777" w:rsidR="00A53D54" w:rsidRPr="00CC1A00" w:rsidRDefault="00A53D54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53D54" w14:paraId="6826269E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0498E27B" w14:textId="77777777" w:rsidR="00A53D54" w:rsidRPr="00FF1271" w:rsidRDefault="00A53D54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78352F7E" w14:textId="77777777" w:rsidR="00A53D54" w:rsidRPr="00CC1A00" w:rsidRDefault="00A53D54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2B6BF86D" w14:textId="77777777" w:rsidR="00A53D54" w:rsidRPr="00CC1A00" w:rsidRDefault="00A53D54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53D54" w14:paraId="5D223584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1AA45E02" w14:textId="77777777" w:rsidR="00A53D54" w:rsidRPr="00FF1271" w:rsidRDefault="00A53D54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2EB727B4" w14:textId="77777777" w:rsidR="00A53D54" w:rsidRPr="00CC1A00" w:rsidRDefault="00A53D54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437AE7FA" w14:textId="77777777" w:rsidR="00A53D54" w:rsidRPr="00CC1A00" w:rsidRDefault="00A53D54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53D54" w14:paraId="71630669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046BDEAD" w14:textId="77777777" w:rsidR="00A53D54" w:rsidRPr="00FF1271" w:rsidRDefault="00A53D54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394A3E88" w14:textId="77777777" w:rsidR="00A53D54" w:rsidRPr="00CC1A00" w:rsidRDefault="00A53D54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704DBD45" w14:textId="77777777" w:rsidR="00A53D54" w:rsidRPr="00CC1A00" w:rsidRDefault="00A53D54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53D54" w14:paraId="3B7DE041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7EF9DE34" w14:textId="77777777" w:rsidR="00A53D54" w:rsidRPr="00FF1271" w:rsidRDefault="00A53D54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52CE7F07" w14:textId="77777777" w:rsidR="00A53D54" w:rsidRPr="00CC1A00" w:rsidRDefault="00A53D54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56EC1F69" w14:textId="77777777" w:rsidR="00A53D54" w:rsidRPr="00CC1A00" w:rsidRDefault="00A53D54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C2960" w14:paraId="7EF48AD6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7870132D" w14:textId="77777777" w:rsidR="00CC2960" w:rsidRPr="00FF1271" w:rsidRDefault="00CC2960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7E9CA4A6" w14:textId="77777777" w:rsidR="00CC2960" w:rsidRPr="00CC1A00" w:rsidRDefault="00CC2960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5A656585" w14:textId="77777777" w:rsidR="00CC2960" w:rsidRPr="00CC1A00" w:rsidRDefault="00CC2960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C2960" w14:paraId="110E1B99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65C6EC05" w14:textId="77777777" w:rsidR="00CC2960" w:rsidRPr="00FF1271" w:rsidRDefault="00CC2960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1B595728" w14:textId="77777777" w:rsidR="00CC2960" w:rsidRPr="00CC1A00" w:rsidRDefault="00CC2960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4D715D1E" w14:textId="77777777" w:rsidR="00CC2960" w:rsidRPr="00CC1A00" w:rsidRDefault="00CC2960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C2960" w14:paraId="4293DF63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5EB17119" w14:textId="77777777" w:rsidR="00CC2960" w:rsidRPr="00FF1271" w:rsidRDefault="00CC2960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584CBD13" w14:textId="77777777" w:rsidR="00CC2960" w:rsidRPr="00CC1A00" w:rsidRDefault="00CC2960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12FE5873" w14:textId="77777777" w:rsidR="00CC2960" w:rsidRPr="00CC1A00" w:rsidRDefault="00CC2960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C2960" w14:paraId="14E20EDD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364EA7CC" w14:textId="77777777" w:rsidR="00CC2960" w:rsidRPr="00FF1271" w:rsidRDefault="00CC2960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0287FE27" w14:textId="77777777" w:rsidR="00CC2960" w:rsidRPr="00CC1A00" w:rsidRDefault="00CC2960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362DC4C2" w14:textId="77777777" w:rsidR="00CC2960" w:rsidRPr="00CC1A00" w:rsidRDefault="00CC2960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C2960" w14:paraId="74A16559" w14:textId="77777777" w:rsidTr="00EE2CA5">
        <w:trPr>
          <w:trHeight w:val="245"/>
        </w:trPr>
        <w:tc>
          <w:tcPr>
            <w:tcW w:w="2850" w:type="pct"/>
            <w:vAlign w:val="center"/>
          </w:tcPr>
          <w:p w14:paraId="147DAF39" w14:textId="77777777" w:rsidR="00CC2960" w:rsidRPr="00FF1271" w:rsidRDefault="00CC2960" w:rsidP="00BB0436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72"/>
              </w:tabs>
              <w:spacing w:line="360" w:lineRule="auto"/>
              <w:ind w:left="252" w:hanging="2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pct"/>
          </w:tcPr>
          <w:p w14:paraId="34B7CD5D" w14:textId="77777777" w:rsidR="00CC2960" w:rsidRPr="00CC1A00" w:rsidRDefault="00CC2960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4" w:type="pct"/>
          </w:tcPr>
          <w:p w14:paraId="0A4E3058" w14:textId="77777777" w:rsidR="00CC2960" w:rsidRPr="00CC1A00" w:rsidRDefault="00CC2960" w:rsidP="00BB043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710E0AC" w14:textId="77777777" w:rsidR="00011F8D" w:rsidRPr="009E1561" w:rsidRDefault="009E1561" w:rsidP="009E1561">
      <w:pPr>
        <w:tabs>
          <w:tab w:val="left" w:pos="7485"/>
        </w:tabs>
      </w:pPr>
      <w:r>
        <w:tab/>
      </w:r>
    </w:p>
    <w:sectPr w:rsidR="00011F8D" w:rsidRPr="009E1561" w:rsidSect="00704439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9B164" w14:textId="77777777" w:rsidR="00871B94" w:rsidRDefault="00871B94" w:rsidP="00A17E3B">
      <w:r>
        <w:separator/>
      </w:r>
    </w:p>
  </w:endnote>
  <w:endnote w:type="continuationSeparator" w:id="0">
    <w:p w14:paraId="4FFCD0AF" w14:textId="77777777" w:rsidR="00871B94" w:rsidRDefault="00871B94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74008" w14:textId="6F3B5EB2" w:rsidR="00B34DA0" w:rsidRPr="009E1561" w:rsidRDefault="00515F6D" w:rsidP="00B34DA0">
    <w:pPr>
      <w:pStyle w:val="Footer"/>
      <w:jc w:val="right"/>
      <w:rPr>
        <w:i/>
        <w:sz w:val="18"/>
        <w:szCs w:val="18"/>
      </w:rPr>
    </w:pPr>
    <w:r w:rsidRPr="009E1561">
      <w:rPr>
        <w:rFonts w:ascii="Arial" w:hAnsi="Arial" w:cs="Arial"/>
        <w:i/>
        <w:sz w:val="18"/>
        <w:szCs w:val="18"/>
      </w:rPr>
      <w:t>V01-</w:t>
    </w:r>
    <w:r w:rsidR="00237965">
      <w:rPr>
        <w:rFonts w:ascii="Arial" w:hAnsi="Arial" w:cs="Arial"/>
        <w:i/>
        <w:sz w:val="18"/>
        <w:szCs w:val="18"/>
      </w:rPr>
      <w:t>xxxx</w:t>
    </w:r>
    <w:r w:rsidRPr="009E1561">
      <w:rPr>
        <w:rFonts w:ascii="Arial" w:hAnsi="Arial" w:cs="Arial"/>
        <w:i/>
        <w:sz w:val="18"/>
        <w:szCs w:val="18"/>
      </w:rPr>
      <w:t>-</w:t>
    </w:r>
    <w:r w:rsidR="00237965">
      <w:rPr>
        <w:rFonts w:ascii="Arial" w:hAnsi="Arial" w:cs="Arial"/>
        <w:i/>
        <w:sz w:val="18"/>
        <w:szCs w:val="18"/>
      </w:rPr>
      <w:t>xx</w:t>
    </w:r>
    <w:r w:rsidRPr="009E1561">
      <w:rPr>
        <w:rFonts w:ascii="Arial" w:hAnsi="Arial" w:cs="Arial"/>
        <w:i/>
        <w:sz w:val="18"/>
        <w:szCs w:val="18"/>
      </w:rPr>
      <w:t>-</w:t>
    </w:r>
    <w:r w:rsidR="00237965">
      <w:rPr>
        <w:rFonts w:ascii="Arial" w:hAnsi="Arial" w:cs="Arial"/>
        <w:i/>
        <w:sz w:val="18"/>
        <w:szCs w:val="18"/>
      </w:rPr>
      <w:t>xx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4C69A" w14:textId="77777777" w:rsidR="00871B94" w:rsidRDefault="00871B94" w:rsidP="00A17E3B">
      <w:r>
        <w:separator/>
      </w:r>
    </w:p>
  </w:footnote>
  <w:footnote w:type="continuationSeparator" w:id="0">
    <w:p w14:paraId="028ED3AB" w14:textId="77777777" w:rsidR="00871B94" w:rsidRDefault="00871B94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607AB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72478C17" wp14:editId="3DD630F6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4D512B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3DF500F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7B326E26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8B89C04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D463B2A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4A58A1CF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5445D16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15C3FD33" w14:textId="07A37ACA" w:rsidR="00B34DA0" w:rsidRDefault="001B70B0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FINAL </w:t>
    </w:r>
    <w:r w:rsidR="00F15A77" w:rsidRPr="00F15A77">
      <w:rPr>
        <w:rFonts w:ascii="Arial" w:eastAsia="Times New Roman" w:hAnsi="Arial" w:cs="Arial"/>
        <w:b/>
      </w:rPr>
      <w:t>GRADE DISCUSSION AND ACKNOWLEDGMENT FORM</w:t>
    </w:r>
  </w:p>
  <w:p w14:paraId="1BD803B3" w14:textId="77777777" w:rsidR="00F15A77" w:rsidRPr="00EE2CA5" w:rsidRDefault="00F15A77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207846">
    <w:abstractNumId w:val="1"/>
  </w:num>
  <w:num w:numId="2" w16cid:durableId="409811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12921"/>
    <w:rsid w:val="00033806"/>
    <w:rsid w:val="00067EB3"/>
    <w:rsid w:val="000A0CED"/>
    <w:rsid w:val="000A4ED8"/>
    <w:rsid w:val="000F2B60"/>
    <w:rsid w:val="000F2F52"/>
    <w:rsid w:val="001015E3"/>
    <w:rsid w:val="0011140E"/>
    <w:rsid w:val="001141C5"/>
    <w:rsid w:val="00124E15"/>
    <w:rsid w:val="0012511F"/>
    <w:rsid w:val="00137473"/>
    <w:rsid w:val="001519C3"/>
    <w:rsid w:val="00153271"/>
    <w:rsid w:val="001663B4"/>
    <w:rsid w:val="00191829"/>
    <w:rsid w:val="001B70B0"/>
    <w:rsid w:val="001C19EE"/>
    <w:rsid w:val="001D703D"/>
    <w:rsid w:val="00225AFC"/>
    <w:rsid w:val="00225F9E"/>
    <w:rsid w:val="00237965"/>
    <w:rsid w:val="00240242"/>
    <w:rsid w:val="002461E9"/>
    <w:rsid w:val="002867B8"/>
    <w:rsid w:val="002A1D90"/>
    <w:rsid w:val="002D3A87"/>
    <w:rsid w:val="002E02CE"/>
    <w:rsid w:val="002F4458"/>
    <w:rsid w:val="002F487F"/>
    <w:rsid w:val="003004E4"/>
    <w:rsid w:val="00307EA5"/>
    <w:rsid w:val="003254FC"/>
    <w:rsid w:val="003276FE"/>
    <w:rsid w:val="00343C55"/>
    <w:rsid w:val="003A0268"/>
    <w:rsid w:val="003A2D51"/>
    <w:rsid w:val="003A5BD7"/>
    <w:rsid w:val="003B5D21"/>
    <w:rsid w:val="003F6B46"/>
    <w:rsid w:val="00414A58"/>
    <w:rsid w:val="004414F4"/>
    <w:rsid w:val="0045525B"/>
    <w:rsid w:val="00467513"/>
    <w:rsid w:val="00472120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8798E"/>
    <w:rsid w:val="005B2016"/>
    <w:rsid w:val="005B4D67"/>
    <w:rsid w:val="005D3116"/>
    <w:rsid w:val="005D3741"/>
    <w:rsid w:val="005E406D"/>
    <w:rsid w:val="005E7EAE"/>
    <w:rsid w:val="00607A97"/>
    <w:rsid w:val="00641836"/>
    <w:rsid w:val="0064337D"/>
    <w:rsid w:val="0064763C"/>
    <w:rsid w:val="00683F61"/>
    <w:rsid w:val="00690C78"/>
    <w:rsid w:val="00692669"/>
    <w:rsid w:val="00696925"/>
    <w:rsid w:val="006A3BD3"/>
    <w:rsid w:val="006A41B8"/>
    <w:rsid w:val="006A7AFD"/>
    <w:rsid w:val="006B3D87"/>
    <w:rsid w:val="00704439"/>
    <w:rsid w:val="00721C75"/>
    <w:rsid w:val="00767A8D"/>
    <w:rsid w:val="00792FA0"/>
    <w:rsid w:val="007A0DF0"/>
    <w:rsid w:val="007A1673"/>
    <w:rsid w:val="007B388F"/>
    <w:rsid w:val="007C7710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1B94"/>
    <w:rsid w:val="0087793A"/>
    <w:rsid w:val="00884410"/>
    <w:rsid w:val="0089494E"/>
    <w:rsid w:val="008A0122"/>
    <w:rsid w:val="008A063B"/>
    <w:rsid w:val="008A429C"/>
    <w:rsid w:val="008B07E9"/>
    <w:rsid w:val="008C036C"/>
    <w:rsid w:val="008C4330"/>
    <w:rsid w:val="008C783D"/>
    <w:rsid w:val="008E28B9"/>
    <w:rsid w:val="00910ACC"/>
    <w:rsid w:val="00913AEF"/>
    <w:rsid w:val="0091539A"/>
    <w:rsid w:val="00952E36"/>
    <w:rsid w:val="009672C7"/>
    <w:rsid w:val="009A6D44"/>
    <w:rsid w:val="009C09DD"/>
    <w:rsid w:val="009E1561"/>
    <w:rsid w:val="009E62B7"/>
    <w:rsid w:val="009F2E78"/>
    <w:rsid w:val="009F43A3"/>
    <w:rsid w:val="00A10203"/>
    <w:rsid w:val="00A17E3B"/>
    <w:rsid w:val="00A26BC3"/>
    <w:rsid w:val="00A320B2"/>
    <w:rsid w:val="00A53D54"/>
    <w:rsid w:val="00A707C8"/>
    <w:rsid w:val="00A93D59"/>
    <w:rsid w:val="00AA24D3"/>
    <w:rsid w:val="00AA5D6E"/>
    <w:rsid w:val="00AA68A4"/>
    <w:rsid w:val="00AB5960"/>
    <w:rsid w:val="00AC3591"/>
    <w:rsid w:val="00AE5867"/>
    <w:rsid w:val="00AF7290"/>
    <w:rsid w:val="00B01C43"/>
    <w:rsid w:val="00B032A0"/>
    <w:rsid w:val="00B10041"/>
    <w:rsid w:val="00B17489"/>
    <w:rsid w:val="00B24553"/>
    <w:rsid w:val="00B34DA0"/>
    <w:rsid w:val="00B356DA"/>
    <w:rsid w:val="00B5712F"/>
    <w:rsid w:val="00B579A6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7660D"/>
    <w:rsid w:val="00CA278B"/>
    <w:rsid w:val="00CC2960"/>
    <w:rsid w:val="00CC519E"/>
    <w:rsid w:val="00CF4F4B"/>
    <w:rsid w:val="00CF4F6E"/>
    <w:rsid w:val="00D058D1"/>
    <w:rsid w:val="00D07025"/>
    <w:rsid w:val="00D14863"/>
    <w:rsid w:val="00D36B68"/>
    <w:rsid w:val="00D52C54"/>
    <w:rsid w:val="00D54490"/>
    <w:rsid w:val="00D56202"/>
    <w:rsid w:val="00D63C95"/>
    <w:rsid w:val="00D71EC9"/>
    <w:rsid w:val="00DA35D3"/>
    <w:rsid w:val="00DA49E1"/>
    <w:rsid w:val="00DA5549"/>
    <w:rsid w:val="00DA5952"/>
    <w:rsid w:val="00DB710A"/>
    <w:rsid w:val="00E03D61"/>
    <w:rsid w:val="00E10C7E"/>
    <w:rsid w:val="00E151CD"/>
    <w:rsid w:val="00E301D7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E2CA5"/>
    <w:rsid w:val="00EF1B18"/>
    <w:rsid w:val="00F11519"/>
    <w:rsid w:val="00F12371"/>
    <w:rsid w:val="00F15A77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C3E22"/>
    <w:rsid w:val="00FE2358"/>
    <w:rsid w:val="00FE30C7"/>
    <w:rsid w:val="00FE4E38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D891D1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414A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</TotalTime>
  <Pages>2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4</cp:revision>
  <cp:lastPrinted>2026-09-08T00:06:00Z</cp:lastPrinted>
  <dcterms:created xsi:type="dcterms:W3CDTF">2026-09-08T00:03:00Z</dcterms:created>
  <dcterms:modified xsi:type="dcterms:W3CDTF">2026-09-08T10:30:00Z</dcterms:modified>
</cp:coreProperties>
</file>