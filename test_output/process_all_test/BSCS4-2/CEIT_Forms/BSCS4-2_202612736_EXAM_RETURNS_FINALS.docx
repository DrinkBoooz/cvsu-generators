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BSCS4-2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202612736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CORTIÃAS, SOFIA JOEVELLE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PETILLA, CHRISTABEL BERNADETTE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SOPEÃA, AARON JAY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TRIÃANES, TRISTAN JAY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