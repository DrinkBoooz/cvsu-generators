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BSCS1-6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202612058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21A - INTRODUCTION TO COMPUTING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ALSUA, STEPHEN JAMES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261016097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BAGOTCHAY JR.., BRITT JOHN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261015885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BERNARDEZ, JOHN CARL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251012883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BINAUHAN , ROUIGIE 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251011418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BUENAVENTURA, KURT IAN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BURGONIA, YASMIN AHLEXIA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261017612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CABALHAO, ANGEL ELLAIZA 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251010241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CASTILLO, RAYNALD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261017131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CATARROJA, KURT ALLEN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261016029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CAUSAREN, SEAN LEVIN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251014658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CEBEDA, DANESEL ANN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251010123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CUENO , ALEXANDRA VENICE 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DAUZ, NESTAN MARC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ANGELAINE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261016913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DICON, KARLENE CHELSEA 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ENDOZO, JEZREEL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202403367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ESTAPIA, KRISTINE NOEMI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261016778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GO, JOEZEPH CHRISTIAN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261016110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GUTIERREZ, LAWRENCE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251010371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INTAL, DWIGHT MIGUEL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261015927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LILAM, FITZ FRANCIS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PRINCE AJ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261016801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LOYOLA, EMMAN EUGENE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251013755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PORTUGUEZ, LAUDERDALE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 JR.., EL THOMAS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261017435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ROSAURO, FRANCE ADRIAN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251013701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SAÃEZ, KEVIN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261017240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SARWELAS, JUAN MIGUEL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251017895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SAYLONGO, CLAIDE DENIEL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261017766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TULAO, SEAN SAIMON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