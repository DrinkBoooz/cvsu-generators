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1C4DE" w14:textId="77777777" w:rsidR="00361533" w:rsidRPr="00BB11DA" w:rsidRDefault="00361533" w:rsidP="00361533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24C72F" wp14:editId="6AFA1191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68910F" w14:textId="77777777" w:rsidR="00361533" w:rsidRPr="009E1561" w:rsidRDefault="00361533" w:rsidP="00361533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124C72F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5968910F" w14:textId="77777777" w:rsidR="00361533" w:rsidRPr="009E1561" w:rsidRDefault="00361533" w:rsidP="00361533">
                      <w:pPr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9355" w:type="dxa"/>
        <w:tblInd w:w="-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42"/>
        <w:gridCol w:w="5513"/>
      </w:tblGrid>
      <w:tr w:rsidR="005C1399" w14:paraId="03692303" w14:textId="77777777" w:rsidTr="005C1399">
        <w:tc>
          <w:tcPr>
            <w:tcW w:w="3842" w:type="dxa"/>
          </w:tcPr>
          <w:p w14:paraId="56C14F6B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7097">
              <w:rPr>
                <w:rFonts w:ascii="Arial" w:hAnsi="Arial" w:cs="Arial"/>
                <w:snapToGrid w:val="0"/>
                <w:color w:val="000000"/>
                <w:szCs w:val="20"/>
              </w:rPr>
              <w:t xml:space="preserve">Instructor’s 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>Name and Signature:</w:t>
            </w:r>
          </w:p>
        </w:tc>
        <w:tc>
          <w:tcPr>
            <w:tcW w:w="5513" w:type="dxa"/>
          </w:tcPr>
          <w:p w14:paraId="51108FCA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ORTEGA</w:t>
            </w:r>
          </w:p>
        </w:tc>
      </w:tr>
      <w:tr w:rsidR="005C1399" w14:paraId="11384C36" w14:textId="77777777" w:rsidTr="005C1399">
        <w:tc>
          <w:tcPr>
            <w:tcW w:w="3842" w:type="dxa"/>
          </w:tcPr>
          <w:p w14:paraId="7370C968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Course / Year / Section:</w:t>
            </w:r>
          </w:p>
        </w:tc>
        <w:tc>
          <w:tcPr>
            <w:tcW w:w="5513" w:type="dxa"/>
          </w:tcPr>
          <w:p w14:paraId="48EB9823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BSCS1-4</w:t>
            </w:r>
          </w:p>
        </w:tc>
      </w:tr>
      <w:tr w:rsidR="005C1399" w14:paraId="78F5929C" w14:textId="77777777" w:rsidTr="005C1399">
        <w:tc>
          <w:tcPr>
            <w:tcW w:w="3842" w:type="dxa"/>
          </w:tcPr>
          <w:p w14:paraId="37D070C2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Schedule Code:</w:t>
            </w:r>
          </w:p>
        </w:tc>
        <w:tc>
          <w:tcPr>
            <w:tcW w:w="5513" w:type="dxa"/>
          </w:tcPr>
          <w:p w14:paraId="5282A4B5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202612040</w:t>
            </w:r>
          </w:p>
        </w:tc>
      </w:tr>
      <w:tr w:rsidR="005C1399" w14:paraId="3ADB9D07" w14:textId="77777777" w:rsidTr="005C1399">
        <w:tc>
          <w:tcPr>
            <w:tcW w:w="3842" w:type="dxa"/>
          </w:tcPr>
          <w:p w14:paraId="0006693B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Subject Code / Title:</w:t>
            </w:r>
          </w:p>
        </w:tc>
        <w:tc>
          <w:tcPr>
            <w:tcW w:w="5513" w:type="dxa"/>
          </w:tcPr>
          <w:p w14:paraId="10FFA7F8" w14:textId="77777777" w:rsidR="005C1399" w:rsidRDefault="005C1399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DCIT 21A - INTRODUCTION TO COMPUTING</w:t>
            </w:r>
          </w:p>
        </w:tc>
      </w:tr>
      <w:tr w:rsidR="005C1399" w14:paraId="6D80A869" w14:textId="77777777" w:rsidTr="005C1399">
        <w:tc>
          <w:tcPr>
            <w:tcW w:w="3842" w:type="dxa"/>
          </w:tcPr>
          <w:p w14:paraId="1623E510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Time / Days / Room No.:</w:t>
            </w:r>
          </w:p>
        </w:tc>
        <w:tc>
          <w:tcPr>
            <w:tcW w:w="5513" w:type="dxa"/>
          </w:tcPr>
          <w:p w14:paraId="7A175E11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SEE SCHEDULE</w:t>
            </w:r>
          </w:p>
        </w:tc>
      </w:tr>
      <w:tr w:rsidR="005C1399" w14:paraId="3CE98841" w14:textId="77777777" w:rsidTr="005C1399">
        <w:tc>
          <w:tcPr>
            <w:tcW w:w="3842" w:type="dxa"/>
          </w:tcPr>
          <w:p w14:paraId="7BC9B642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513" w:type="dxa"/>
          </w:tcPr>
          <w:p w14:paraId="0461F465" w14:textId="77777777" w:rsidR="005C1399" w:rsidRDefault="005C139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SY 2025 - 2026 (Finals)</w:t>
            </w:r>
          </w:p>
        </w:tc>
      </w:tr>
    </w:tbl>
    <w:p w14:paraId="05EC71F1" w14:textId="77777777" w:rsidR="00361533" w:rsidRPr="00AB5960" w:rsidRDefault="00361533" w:rsidP="00361533">
      <w:pPr>
        <w:jc w:val="both"/>
        <w:rPr>
          <w:sz w:val="6"/>
          <w:szCs w:val="6"/>
        </w:rPr>
      </w:pPr>
    </w:p>
    <w:p w14:paraId="5ADBDACE" w14:textId="77777777" w:rsidR="00361533" w:rsidRPr="00B34DA0" w:rsidRDefault="00361533" w:rsidP="00361533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serves as a confirmation that the instructor of this subject has presented &amp; discussed the </w:t>
      </w:r>
      <w:r>
        <w:rPr>
          <w:rFonts w:ascii="Arial" w:hAnsi="Arial" w:cs="Arial"/>
          <w:i/>
        </w:rPr>
        <w:t xml:space="preserve">table of specifications </w:t>
      </w:r>
      <w:r w:rsidRPr="00B34DA0">
        <w:rPr>
          <w:rFonts w:ascii="Arial" w:hAnsi="Arial" w:cs="Arial"/>
          <w:i/>
        </w:rPr>
        <w:t xml:space="preserve">and that </w:t>
      </w:r>
      <w:r>
        <w:rPr>
          <w:rFonts w:ascii="Arial" w:hAnsi="Arial" w:cs="Arial"/>
          <w:i/>
        </w:rPr>
        <w:t>we</w:t>
      </w:r>
      <w:r w:rsidRPr="00B34DA0">
        <w:rPr>
          <w:rFonts w:ascii="Arial" w:hAnsi="Arial" w:cs="Arial"/>
          <w:i/>
        </w:rPr>
        <w:t xml:space="preserve"> have received &amp; reviewed </w:t>
      </w:r>
      <w:r>
        <w:rPr>
          <w:rFonts w:ascii="Arial" w:hAnsi="Arial" w:cs="Arial"/>
          <w:i/>
        </w:rPr>
        <w:t>the contents</w:t>
      </w:r>
      <w:r w:rsidRPr="00B34DA0">
        <w:rPr>
          <w:rFonts w:ascii="Arial" w:hAnsi="Arial" w:cs="Arial"/>
          <w:i/>
        </w:rPr>
        <w:t>, thus affixing our signature opposite our names.</w:t>
      </w:r>
    </w:p>
    <w:p w14:paraId="3F65E9C7" w14:textId="77777777" w:rsidR="00361533" w:rsidRPr="00EE2CA5" w:rsidRDefault="00361533" w:rsidP="00361533">
      <w:pPr>
        <w:ind w:firstLine="720"/>
        <w:jc w:val="both"/>
        <w:rPr>
          <w:rFonts w:ascii="Arial" w:hAnsi="Arial" w:cs="Arial"/>
          <w:i/>
          <w:sz w:val="20"/>
          <w:szCs w:val="20"/>
        </w:rPr>
      </w:pPr>
    </w:p>
    <w:p w14:paraId="43C64212" w14:textId="77777777" w:rsidR="00361533" w:rsidRPr="00AB5960" w:rsidRDefault="00361533" w:rsidP="00361533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6"/>
        <w:gridCol w:w="1950"/>
        <w:gridCol w:w="1773"/>
      </w:tblGrid>
      <w:tr w:rsidR="00361533" w14:paraId="70D82049" w14:textId="77777777" w:rsidTr="00CB124E">
        <w:trPr>
          <w:trHeight w:val="500"/>
        </w:trPr>
        <w:tc>
          <w:tcPr>
            <w:tcW w:w="2850" w:type="pct"/>
            <w:vAlign w:val="center"/>
          </w:tcPr>
          <w:p w14:paraId="27E19105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126" w:type="pct"/>
            <w:vAlign w:val="center"/>
          </w:tcPr>
          <w:p w14:paraId="1385368D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788A6881" w14:textId="77777777" w:rsidR="00361533" w:rsidRPr="00EE2CA5" w:rsidRDefault="00361533" w:rsidP="00CB124E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ARCA, BRENCH LORENZ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261014253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BERNAL, RUTHERFORD Q.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261013992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BIOL, ASHLEY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261013194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CALCETAS, SAMUEL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261013302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CALUPAD, JASMINE EARL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261013465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CAMPITA, RUSSELL DENMARK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261013599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CANQUIN, ELIJAH RAIN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261013726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DANCALAN, JAIRUS LEI O.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261013708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DE GUZMAN, ARREN DAELLE J.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261014119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DEL MUNDO, ROB CALVIN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261013564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DELA CRUZ, JEMIMA LOUISE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261013444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DELA CRUZ, JOHN CARLO E.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261013660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ESCARIO, TAMIA DAIRYN S.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261013569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HANOPOL, MARK ALEXIS C.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261013771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HAPA, RESTY PIO R.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261013203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HERNANDEZ, REECE AIDAN O.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261014171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JIMENEZ JR.., SONNY JAY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261013475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JIMENO, LE SHANNEA T.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261013503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LUMBAYAN, JAMES ARVIN I.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261013256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MAHILUM, MARK LOUIE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261013149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MANLAPIG, NEIL EPHRAIM G.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261013413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MARING, RAEVENE T.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261013865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MORENO, DAVID SEAN M.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261013226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NAKANISHI, JOJI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261013442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NAVA, DAN PATRICK ARIES R.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261014193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OCAMPO, FRANCIS KLEIN B.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261013359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PAACO, JOHN ROBERT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261014115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PARAAN, PETER JUSTIN Q.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261013991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PINEDA, JOHN MATHEW L.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261013781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RELI, LESTER AIDAN F.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261014241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RUBI, VINCE JERALD O.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261013509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SAMONTE, BRYANT JAMES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261013818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SAMONTE, JOHN JERIEL S.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261014054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TABUJARA, SOFIA N.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261013607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TOLENTINO, ZHAINT CONAN S.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261014143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UCHI, PRINCE E.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261013207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UMALI, ELIJAH P.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261013549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VALDEMORO, ZOIE ADRIAN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261013210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VILLANUEVA, JURIS RAY G.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261013522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361533" w14:paraId="08F917BE" w14:textId="77777777" w:rsidTr="00CB124E">
        <w:trPr>
          <w:trHeight w:val="245"/>
        </w:trPr>
        <w:tc>
          <w:tcPr>
            <w:tcW w:w="2850" w:type="pct"/>
            <w:vAlign w:val="center"/>
          </w:tcPr>
          <w:p w14:paraId="2E5B8170" w14:textId="77777777" w:rsidR="00361533" w:rsidRPr="00CC1A00" w:rsidRDefault="00361533" w:rsidP="00CB124E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VILLAPANDO, KENNETH A.</w:t>
            </w:r>
          </w:p>
        </w:tc>
        <w:tc>
          <w:tcPr>
            <w:tcW w:w="1126" w:type="pct"/>
            <w:vAlign w:val="center"/>
          </w:tcPr>
          <w:p w14:paraId="07817557" w14:textId="77777777" w:rsidR="00361533" w:rsidRPr="00CC1A00" w:rsidRDefault="00361533" w:rsidP="00CB124E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261014260</w:t>
            </w:r>
          </w:p>
        </w:tc>
        <w:tc>
          <w:tcPr>
            <w:tcW w:w="1024" w:type="pct"/>
          </w:tcPr>
          <w:p w14:paraId="0C7F414E" w14:textId="77777777" w:rsidR="00361533" w:rsidRPr="00CC1A00" w:rsidRDefault="00361533" w:rsidP="00CB124E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7F504CF0" w14:textId="77777777" w:rsidR="00361533" w:rsidRDefault="00361533" w:rsidP="00361533">
      <w:pPr>
        <w:tabs>
          <w:tab w:val="left" w:pos="7485"/>
        </w:tabs>
        <w:sectPr w:rsidR="00361533" w:rsidSect="00361533">
          <w:headerReference w:type="default" r:id="rId7"/>
          <w:pgSz w:w="11909" w:h="16834" w:code="9"/>
          <w:pgMar w:top="1728" w:right="1080" w:bottom="576" w:left="2160" w:header="432" w:footer="432" w:gutter="0"/>
          <w:cols w:space="720"/>
          <w:docGrid w:linePitch="360"/>
        </w:sectPr>
      </w:pPr>
    </w:p>
    <w:p w14:paraId="738D7FD5" w14:textId="67E8649C" w:rsidR="00011F8D" w:rsidRPr="00361533" w:rsidRDefault="00011F8D" w:rsidP="00361533"/>
    <w:sectPr w:rsidR="00011F8D" w:rsidRPr="00361533" w:rsidSect="00704439">
      <w:head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F4490" w14:textId="77777777" w:rsidR="00D76FF2" w:rsidRDefault="00D76FF2" w:rsidP="00A17E3B">
      <w:r>
        <w:separator/>
      </w:r>
    </w:p>
  </w:endnote>
  <w:endnote w:type="continuationSeparator" w:id="0">
    <w:p w14:paraId="1FD23ACA" w14:textId="77777777" w:rsidR="00D76FF2" w:rsidRDefault="00D76FF2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C233C" w14:textId="77777777" w:rsidR="00D76FF2" w:rsidRDefault="00D76FF2" w:rsidP="00A17E3B">
      <w:r>
        <w:separator/>
      </w:r>
    </w:p>
  </w:footnote>
  <w:footnote w:type="continuationSeparator" w:id="0">
    <w:p w14:paraId="3A66671B" w14:textId="77777777" w:rsidR="00D76FF2" w:rsidRDefault="00D76FF2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0CA0F" w14:textId="77777777" w:rsidR="00361533" w:rsidRPr="00B02E39" w:rsidRDefault="0036153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60288" behindDoc="0" locked="0" layoutInCell="1" allowOverlap="1" wp14:anchorId="602AE6E9" wp14:editId="68E96909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816635604" name="Picture 816635604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65D467F4" w14:textId="77777777" w:rsidR="00361533" w:rsidRDefault="0036153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20A4F8EC" w14:textId="77777777" w:rsidR="00361533" w:rsidRPr="00D97222" w:rsidRDefault="0036153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73EE442E" w14:textId="77777777" w:rsidR="00361533" w:rsidRPr="00EE2CA5" w:rsidRDefault="0036153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16BA9FBC" w14:textId="77777777" w:rsidR="00361533" w:rsidRDefault="00361533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108EAF10" w14:textId="77777777" w:rsidR="00361533" w:rsidRPr="00EE2CA5" w:rsidRDefault="00361533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4CDEC264" w14:textId="77777777" w:rsidR="00361533" w:rsidRDefault="00361533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18D45E68" w14:textId="77777777" w:rsidR="00361533" w:rsidRPr="00EE2CA5" w:rsidRDefault="00361533" w:rsidP="00E80D70">
    <w:pPr>
      <w:jc w:val="center"/>
      <w:rPr>
        <w:rFonts w:ascii="Arial" w:eastAsia="Times New Roman" w:hAnsi="Arial" w:cs="Arial"/>
        <w:b/>
      </w:rPr>
    </w:pPr>
  </w:p>
  <w:p w14:paraId="26367AB9" w14:textId="77777777" w:rsidR="00361533" w:rsidRPr="00BB0436" w:rsidRDefault="00361533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TABLE OF SPECIFICATIONS (TOS) ACKNOWLEDGEMENT RECEIPT FORM </w:t>
    </w:r>
  </w:p>
  <w:p w14:paraId="130ED4DD" w14:textId="77777777" w:rsidR="00361533" w:rsidRPr="00EE2CA5" w:rsidRDefault="00361533" w:rsidP="00E80D70">
    <w:pPr>
      <w:pStyle w:val="Header"/>
      <w:jc w:val="cent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772EB" w14:textId="77777777" w:rsidR="00B34DA0" w:rsidRPr="00EE2CA5" w:rsidRDefault="00B34DA0" w:rsidP="00361533">
    <w:pPr>
      <w:pStyle w:val="Head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B9C2F87"/>
    <w:multiLevelType w:val="hybridMultilevel"/>
    <w:tmpl w:val="2902B4D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04502519">
    <w:abstractNumId w:val="1"/>
  </w:num>
  <w:num w:numId="2" w16cid:durableId="201133272">
    <w:abstractNumId w:val="0"/>
  </w:num>
  <w:num w:numId="3" w16cid:durableId="325744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61"/>
    <w:rsid w:val="00011F8D"/>
    <w:rsid w:val="00067BD2"/>
    <w:rsid w:val="000A0CED"/>
    <w:rsid w:val="000A4ED8"/>
    <w:rsid w:val="000F2B60"/>
    <w:rsid w:val="000F2F52"/>
    <w:rsid w:val="001015E3"/>
    <w:rsid w:val="0011140E"/>
    <w:rsid w:val="001141C5"/>
    <w:rsid w:val="00124E15"/>
    <w:rsid w:val="00134FAF"/>
    <w:rsid w:val="00137473"/>
    <w:rsid w:val="001519C3"/>
    <w:rsid w:val="00153271"/>
    <w:rsid w:val="001663B4"/>
    <w:rsid w:val="00191829"/>
    <w:rsid w:val="001B50F2"/>
    <w:rsid w:val="001C19EE"/>
    <w:rsid w:val="001D07CB"/>
    <w:rsid w:val="001D0C5A"/>
    <w:rsid w:val="001D3CCB"/>
    <w:rsid w:val="001D703D"/>
    <w:rsid w:val="00225AFC"/>
    <w:rsid w:val="00225F9E"/>
    <w:rsid w:val="00240242"/>
    <w:rsid w:val="002461E9"/>
    <w:rsid w:val="00272BA8"/>
    <w:rsid w:val="002867B8"/>
    <w:rsid w:val="0029100A"/>
    <w:rsid w:val="002A1D90"/>
    <w:rsid w:val="002D3A87"/>
    <w:rsid w:val="002E02CE"/>
    <w:rsid w:val="002F4458"/>
    <w:rsid w:val="002F487F"/>
    <w:rsid w:val="003254FC"/>
    <w:rsid w:val="003276FE"/>
    <w:rsid w:val="00331D44"/>
    <w:rsid w:val="00343C55"/>
    <w:rsid w:val="00361533"/>
    <w:rsid w:val="00373295"/>
    <w:rsid w:val="00381DA6"/>
    <w:rsid w:val="00396044"/>
    <w:rsid w:val="003A0268"/>
    <w:rsid w:val="003A2D51"/>
    <w:rsid w:val="003A5BD7"/>
    <w:rsid w:val="003B5D21"/>
    <w:rsid w:val="003C5B39"/>
    <w:rsid w:val="003E75D6"/>
    <w:rsid w:val="003F3DF6"/>
    <w:rsid w:val="003F6B46"/>
    <w:rsid w:val="004414F4"/>
    <w:rsid w:val="00452860"/>
    <w:rsid w:val="00454B59"/>
    <w:rsid w:val="0045525B"/>
    <w:rsid w:val="00467513"/>
    <w:rsid w:val="00472120"/>
    <w:rsid w:val="00482195"/>
    <w:rsid w:val="004867DF"/>
    <w:rsid w:val="004977E2"/>
    <w:rsid w:val="004A27A4"/>
    <w:rsid w:val="004B5854"/>
    <w:rsid w:val="004D7C3D"/>
    <w:rsid w:val="004F0C68"/>
    <w:rsid w:val="00515F6D"/>
    <w:rsid w:val="005217B8"/>
    <w:rsid w:val="00531E34"/>
    <w:rsid w:val="00533768"/>
    <w:rsid w:val="00534CB1"/>
    <w:rsid w:val="0054626F"/>
    <w:rsid w:val="00554400"/>
    <w:rsid w:val="005623D6"/>
    <w:rsid w:val="0056567B"/>
    <w:rsid w:val="0058798E"/>
    <w:rsid w:val="005B2016"/>
    <w:rsid w:val="005B4D67"/>
    <w:rsid w:val="005C1399"/>
    <w:rsid w:val="005D3116"/>
    <w:rsid w:val="005D3741"/>
    <w:rsid w:val="005E252B"/>
    <w:rsid w:val="005E406D"/>
    <w:rsid w:val="00641836"/>
    <w:rsid w:val="0064337D"/>
    <w:rsid w:val="00646804"/>
    <w:rsid w:val="00665ACC"/>
    <w:rsid w:val="00681EDA"/>
    <w:rsid w:val="00682757"/>
    <w:rsid w:val="00683F61"/>
    <w:rsid w:val="00690C78"/>
    <w:rsid w:val="00692669"/>
    <w:rsid w:val="00696925"/>
    <w:rsid w:val="006A3BD3"/>
    <w:rsid w:val="006A41B8"/>
    <w:rsid w:val="006A66F5"/>
    <w:rsid w:val="006A7AFD"/>
    <w:rsid w:val="006B3D87"/>
    <w:rsid w:val="00704439"/>
    <w:rsid w:val="00721C75"/>
    <w:rsid w:val="00792FA0"/>
    <w:rsid w:val="007A0DF0"/>
    <w:rsid w:val="007A1673"/>
    <w:rsid w:val="007B388F"/>
    <w:rsid w:val="007C7710"/>
    <w:rsid w:val="0080719F"/>
    <w:rsid w:val="00807C46"/>
    <w:rsid w:val="0081134D"/>
    <w:rsid w:val="00830C87"/>
    <w:rsid w:val="00831818"/>
    <w:rsid w:val="00835FC0"/>
    <w:rsid w:val="00851E64"/>
    <w:rsid w:val="00853DD4"/>
    <w:rsid w:val="00867B32"/>
    <w:rsid w:val="00867D44"/>
    <w:rsid w:val="0087793A"/>
    <w:rsid w:val="00881395"/>
    <w:rsid w:val="00884410"/>
    <w:rsid w:val="0089494E"/>
    <w:rsid w:val="008A063B"/>
    <w:rsid w:val="008A429C"/>
    <w:rsid w:val="008A7773"/>
    <w:rsid w:val="008B07E9"/>
    <w:rsid w:val="008C036C"/>
    <w:rsid w:val="008C4330"/>
    <w:rsid w:val="008C68C2"/>
    <w:rsid w:val="008C783D"/>
    <w:rsid w:val="008D12A5"/>
    <w:rsid w:val="008E28B9"/>
    <w:rsid w:val="00910ACC"/>
    <w:rsid w:val="00913AEF"/>
    <w:rsid w:val="0091539A"/>
    <w:rsid w:val="009528C6"/>
    <w:rsid w:val="00952E36"/>
    <w:rsid w:val="009568CD"/>
    <w:rsid w:val="009672C7"/>
    <w:rsid w:val="0098583F"/>
    <w:rsid w:val="00995A58"/>
    <w:rsid w:val="009A6D44"/>
    <w:rsid w:val="009C09DD"/>
    <w:rsid w:val="009C184B"/>
    <w:rsid w:val="009E1561"/>
    <w:rsid w:val="009E62B7"/>
    <w:rsid w:val="009F2E78"/>
    <w:rsid w:val="009F43A3"/>
    <w:rsid w:val="00A07932"/>
    <w:rsid w:val="00A10203"/>
    <w:rsid w:val="00A17E3B"/>
    <w:rsid w:val="00A26BC3"/>
    <w:rsid w:val="00A320B2"/>
    <w:rsid w:val="00A360A7"/>
    <w:rsid w:val="00A53D54"/>
    <w:rsid w:val="00A707C8"/>
    <w:rsid w:val="00AA24D3"/>
    <w:rsid w:val="00AA5D6E"/>
    <w:rsid w:val="00AA68A4"/>
    <w:rsid w:val="00AB5960"/>
    <w:rsid w:val="00AC3591"/>
    <w:rsid w:val="00AC4C0B"/>
    <w:rsid w:val="00AE5867"/>
    <w:rsid w:val="00AF2E74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8542F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12916"/>
    <w:rsid w:val="00C21051"/>
    <w:rsid w:val="00C41159"/>
    <w:rsid w:val="00C46F27"/>
    <w:rsid w:val="00C54BCE"/>
    <w:rsid w:val="00C7660D"/>
    <w:rsid w:val="00CA278B"/>
    <w:rsid w:val="00CB22DF"/>
    <w:rsid w:val="00CC519E"/>
    <w:rsid w:val="00CF4F4B"/>
    <w:rsid w:val="00D058D1"/>
    <w:rsid w:val="00D07025"/>
    <w:rsid w:val="00D14863"/>
    <w:rsid w:val="00D36B68"/>
    <w:rsid w:val="00D52C54"/>
    <w:rsid w:val="00D56202"/>
    <w:rsid w:val="00D63C95"/>
    <w:rsid w:val="00D71EC9"/>
    <w:rsid w:val="00D76FF2"/>
    <w:rsid w:val="00D92DCE"/>
    <w:rsid w:val="00DA35D3"/>
    <w:rsid w:val="00DA49E1"/>
    <w:rsid w:val="00DA5549"/>
    <w:rsid w:val="00DA5952"/>
    <w:rsid w:val="00DB10FB"/>
    <w:rsid w:val="00E03D61"/>
    <w:rsid w:val="00E151CD"/>
    <w:rsid w:val="00E301D7"/>
    <w:rsid w:val="00E36093"/>
    <w:rsid w:val="00E36FF2"/>
    <w:rsid w:val="00E37963"/>
    <w:rsid w:val="00E4142E"/>
    <w:rsid w:val="00E444CD"/>
    <w:rsid w:val="00E5026E"/>
    <w:rsid w:val="00E604F9"/>
    <w:rsid w:val="00E62C9A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2DE0"/>
    <w:rsid w:val="00EE2CA5"/>
    <w:rsid w:val="00EF1B18"/>
    <w:rsid w:val="00F11519"/>
    <w:rsid w:val="00F12371"/>
    <w:rsid w:val="00F217E6"/>
    <w:rsid w:val="00F2610F"/>
    <w:rsid w:val="00F62DCE"/>
    <w:rsid w:val="00F66E53"/>
    <w:rsid w:val="00F70430"/>
    <w:rsid w:val="00F87A59"/>
    <w:rsid w:val="00F9647A"/>
    <w:rsid w:val="00FA09C7"/>
    <w:rsid w:val="00FA56E3"/>
    <w:rsid w:val="00FA5D1C"/>
    <w:rsid w:val="00FC3E22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3F44A"/>
  <w15:docId w15:val="{E5568698-B936-4219-9A3B-C7B9879F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C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665ACC"/>
    <w:rPr>
      <w:sz w:val="24"/>
      <w:szCs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23</TotalTime>
  <Pages>3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31</cp:revision>
  <cp:lastPrinted>2024-11-19T04:56:00Z</cp:lastPrinted>
  <dcterms:created xsi:type="dcterms:W3CDTF">2024-11-19T04:55:00Z</dcterms:created>
  <dcterms:modified xsi:type="dcterms:W3CDTF">2026-08-16T14:47:00Z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404c24e19c29a66f9a41e4cc7c7fc2730cb8ce4ad98dc718de0337c27053ad10</vt:lpwstr>
  </property>
</Properties>
</file>