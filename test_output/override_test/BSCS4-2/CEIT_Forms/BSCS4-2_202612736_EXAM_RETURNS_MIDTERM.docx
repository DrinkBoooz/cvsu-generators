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62919" w14:textId="3DE3B15B" w:rsidR="00182D03" w:rsidRPr="00D660DB" w:rsidRDefault="00B34DA0" w:rsidP="00D660DB">
      <w:pPr>
        <w:jc w:val="both"/>
        <w:rPr>
          <w:rFonts w:ascii="Arial" w:hAnsi="Arial" w:cs="Arial"/>
          <w:b/>
          <w:sz w:val="12"/>
          <w:szCs w:val="20"/>
        </w:rPr>
      </w:pPr>
      <w:r>
        <w:rPr>
          <w:rFonts w:ascii="Arial" w:hAnsi="Arial" w:cs="Arial"/>
          <w:b/>
          <w:noProof/>
          <w:sz w:val="12"/>
          <w:szCs w:val="2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C3BA10" wp14:editId="73C5E8CD">
                <wp:simplePos x="0" y="0"/>
                <wp:positionH relativeFrom="column">
                  <wp:posOffset>4312969</wp:posOffset>
                </wp:positionH>
                <wp:positionV relativeFrom="paragraph">
                  <wp:posOffset>-1542513</wp:posOffset>
                </wp:positionV>
                <wp:extent cx="1508760" cy="247015"/>
                <wp:effectExtent l="0" t="0" r="15240" b="24765"/>
                <wp:wrapNone/>
                <wp:docPr id="307" name="Text Box 3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08760" cy="247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810CFE0" w14:textId="77777777" w:rsidR="00B34DA0" w:rsidRPr="00515F6D" w:rsidRDefault="00B34DA0" w:rsidP="007C6143">
                            <w:pPr>
                              <w:jc w:val="center"/>
                              <w:rPr>
                                <w:i/>
                              </w:rPr>
                            </w:pPr>
                            <w:r w:rsidRPr="00515F6D">
                              <w:rPr>
                                <w:rFonts w:ascii="Arial" w:hAnsi="Arial" w:cs="Arial"/>
                                <w:i/>
                              </w:rPr>
                              <w:t>CEIT- QF - 0</w:t>
                            </w:r>
                            <w:r w:rsidR="00E75F35" w:rsidRPr="00515F6D">
                              <w:rPr>
                                <w:rFonts w:ascii="Arial" w:hAnsi="Arial" w:cs="Arial"/>
                                <w:i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4C3BA10" id="_x0000_t202" coordsize="21600,21600" o:spt="202" path="m,l,21600r21600,l21600,xe">
                <v:stroke joinstyle="miter"/>
                <v:path gradientshapeok="t" o:connecttype="rect"/>
              </v:shapetype>
              <v:shape id="Text Box 307" o:spid="_x0000_s1026" type="#_x0000_t202" style="position:absolute;left:0;text-align:left;margin-left:339.6pt;margin-top:-121.45pt;width:118.8pt;height:19.45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" strokecolor="white [3212]">
                <v:textbox style="mso-fit-shape-to-text:t">
                  <w:txbxContent>
                    <w:p w14:paraId="5810CFE0" w14:textId="77777777" w:rsidR="00B34DA0" w:rsidRPr="00515F6D" w:rsidRDefault="00B34DA0" w:rsidP="007C6143">
                      <w:pPr>
                        <w:jc w:val="center"/>
                        <w:rPr>
                          <w:i/>
                        </w:rPr>
                      </w:pPr>
                      <w:r w:rsidRPr="00515F6D">
                        <w:rPr>
                          <w:rFonts w:ascii="Arial" w:hAnsi="Arial" w:cs="Arial"/>
                          <w:i/>
                        </w:rPr>
                        <w:t>CEIT- QF - 0</w:t>
                      </w:r>
                      <w:r w:rsidR="00E75F35" w:rsidRPr="00515F6D">
                        <w:rPr>
                          <w:rFonts w:ascii="Arial" w:hAnsi="Arial" w:cs="Arial"/>
                          <w:i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W w:w="9153" w:type="dxa"/>
        <w:tblInd w:w="-2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33"/>
        <w:gridCol w:w="5220"/>
      </w:tblGrid>
      <w:tr w:rsidR="00D660DB" w14:paraId="4F870FB5" w14:textId="77777777" w:rsidTr="00D660DB">
        <w:tc>
          <w:tcPr>
            <w:tcW w:w="3933" w:type="dxa"/>
          </w:tcPr>
          <w:p w14:paraId="7ED74BDD" w14:textId="287899C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INSTRUCTOR’S</w:t>
            </w:r>
            <w:r>
              <w:rPr>
                <w:rFonts w:ascii="Arial" w:hAnsi="Arial" w:cs="Arial"/>
              </w:rPr>
              <w:t xml:space="preserve"> </w:t>
            </w:r>
            <w:r w:rsidRPr="00BB0436">
              <w:rPr>
                <w:rFonts w:ascii="Arial" w:hAnsi="Arial" w:cs="Arial"/>
              </w:rPr>
              <w:t>NAME/SIGNATURE</w:t>
            </w:r>
          </w:p>
        </w:tc>
        <w:tc>
          <w:tcPr>
            <w:tcW w:w="5220" w:type="dxa"/>
          </w:tcPr>
          <w:p w14:paraId="24864EBB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ORTEGA</w:t>
            </w:r>
          </w:p>
        </w:tc>
      </w:tr>
      <w:tr w:rsidR="00D660DB" w14:paraId="1496D177" w14:textId="77777777" w:rsidTr="00D660DB">
        <w:tc>
          <w:tcPr>
            <w:tcW w:w="3933" w:type="dxa"/>
          </w:tcPr>
          <w:p w14:paraId="0B72804D" w14:textId="5539AB0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COURSE / YEAR / SECTION</w:t>
            </w:r>
          </w:p>
        </w:tc>
        <w:tc>
          <w:tcPr>
            <w:tcW w:w="5220" w:type="dxa"/>
          </w:tcPr>
          <w:p w14:paraId="42B0D2E1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BSCS4-2</w:t>
            </w:r>
          </w:p>
        </w:tc>
      </w:tr>
      <w:tr w:rsidR="00D660DB" w14:paraId="4668DA44" w14:textId="77777777" w:rsidTr="00D660DB">
        <w:tc>
          <w:tcPr>
            <w:tcW w:w="3933" w:type="dxa"/>
          </w:tcPr>
          <w:p w14:paraId="78EE7FE5" w14:textId="2C953FEF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SCHEDULE CODE</w:t>
            </w:r>
          </w:p>
        </w:tc>
        <w:tc>
          <w:tcPr>
            <w:tcW w:w="5220" w:type="dxa"/>
          </w:tcPr>
          <w:p w14:paraId="70AD60D6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  <w:u w:val="single"/>
              </w:rPr>
              <w:t>202612736</w:t>
            </w:r>
          </w:p>
        </w:tc>
      </w:tr>
      <w:tr w:rsidR="00D660DB" w14:paraId="51C86F24" w14:textId="77777777" w:rsidTr="00D660DB">
        <w:tc>
          <w:tcPr>
            <w:tcW w:w="3933" w:type="dxa"/>
          </w:tcPr>
          <w:p w14:paraId="3F8A4B87" w14:textId="57A4D981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 w:rsidRPr="00BB0436">
              <w:rPr>
                <w:rFonts w:ascii="Arial" w:hAnsi="Arial" w:cs="Arial"/>
              </w:rPr>
              <w:t>SUBJECT CODE / TITLE</w:t>
            </w:r>
          </w:p>
        </w:tc>
        <w:tc>
          <w:tcPr>
            <w:tcW w:w="5220" w:type="dxa"/>
          </w:tcPr>
          <w:p w14:paraId="3780584E" w14:textId="77777777" w:rsidR="00D660DB" w:rsidRDefault="00D660DB" w:rsidP="00225189">
            <w:pPr>
              <w:spacing w:line="288" w:lineRule="auto"/>
              <w:ind w:left="3600" w:hanging="3600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18"/>
                <w:sz w:val="18"/>
              </w:rPr>
              <w:t>COSC 111A - C S ELECTIVE 3 (INTERNET OF THINGS)</w:t>
            </w:r>
          </w:p>
        </w:tc>
      </w:tr>
      <w:tr w:rsidR="00D660DB" w14:paraId="70F6A768" w14:textId="77777777" w:rsidTr="00D660DB">
        <w:tc>
          <w:tcPr>
            <w:tcW w:w="3933" w:type="dxa"/>
          </w:tcPr>
          <w:p w14:paraId="11F100B7" w14:textId="77777777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Semester / Academic Year:</w:t>
            </w:r>
          </w:p>
        </w:tc>
        <w:tc>
          <w:tcPr>
            <w:tcW w:w="5220" w:type="dxa"/>
          </w:tcPr>
          <w:p w14:paraId="65B5226D" w14:textId="3F3F4554" w:rsidR="00D660DB" w:rsidRDefault="00D660DB" w:rsidP="00225189">
            <w:pPr>
              <w:spacing w:line="288" w:lineRule="auto"/>
              <w:jc w:val="both"/>
              <w:rPr>
                <w:rFonts w:ascii="Arial" w:hAnsi="Arial" w:cs="Arial"/>
                <w:snapToGrid w:val="0"/>
                <w:color w:val="000000"/>
                <w:szCs w:val="20"/>
              </w:rPr>
            </w:pPr>
            <w:r>
              <w:rPr>
                <w:rFonts w:ascii="Arial" w:hAnsi="Arial" w:cs="Arial"/>
                <w:snapToGrid w:val="0"/>
                <w:color w:val="000000"/>
                <w:szCs w:val="20"/>
              </w:rPr>
              <w:t>FIRST SEMESTER, SY 2025 - 2026</w:t>
            </w:r>
          </w:p>
        </w:tc>
      </w:tr>
    </w:tbl>
    <w:p w14:paraId="2F9BC846" w14:textId="157DF95C" w:rsidR="00AE5867" w:rsidRDefault="00AE5867" w:rsidP="00B34DA0">
      <w:pPr>
        <w:spacing w:line="360" w:lineRule="auto"/>
        <w:jc w:val="both"/>
        <w:rPr>
          <w:rFonts w:ascii="Arial" w:hAnsi="Arial" w:cs="Arial"/>
          <w:sz w:val="20"/>
          <w:szCs w:val="20"/>
          <w:u w:val="single"/>
        </w:rPr>
      </w:pPr>
    </w:p>
    <w:p w14:paraId="065EE905" w14:textId="77777777" w:rsidR="00124E15" w:rsidRPr="00AB5960" w:rsidRDefault="00124E15" w:rsidP="00124E15">
      <w:pPr>
        <w:jc w:val="both"/>
        <w:rPr>
          <w:sz w:val="6"/>
          <w:szCs w:val="6"/>
        </w:rPr>
      </w:pPr>
    </w:p>
    <w:p w14:paraId="021E1227" w14:textId="77777777" w:rsidR="004D7C3D" w:rsidRPr="00B34DA0" w:rsidRDefault="00AB5960" w:rsidP="00B34DA0">
      <w:pPr>
        <w:spacing w:line="360" w:lineRule="auto"/>
        <w:ind w:firstLine="720"/>
        <w:jc w:val="both"/>
        <w:rPr>
          <w:rFonts w:ascii="Arial" w:hAnsi="Arial" w:cs="Arial"/>
          <w:i/>
        </w:rPr>
      </w:pPr>
      <w:r w:rsidRPr="00B34DA0">
        <w:rPr>
          <w:rFonts w:ascii="Arial" w:hAnsi="Arial" w:cs="Arial"/>
          <w:i/>
        </w:rPr>
        <w:t xml:space="preserve">This </w:t>
      </w:r>
      <w:r w:rsidR="00A10203" w:rsidRPr="00B34DA0">
        <w:rPr>
          <w:rFonts w:ascii="Arial" w:hAnsi="Arial" w:cs="Arial"/>
          <w:i/>
        </w:rPr>
        <w:t>serve</w:t>
      </w:r>
      <w:r w:rsidR="004977E2" w:rsidRPr="00B34DA0">
        <w:rPr>
          <w:rFonts w:ascii="Arial" w:hAnsi="Arial" w:cs="Arial"/>
          <w:i/>
        </w:rPr>
        <w:t>s</w:t>
      </w:r>
      <w:r w:rsidR="00A10203" w:rsidRPr="00B34DA0">
        <w:rPr>
          <w:rFonts w:ascii="Arial" w:hAnsi="Arial" w:cs="Arial"/>
          <w:i/>
        </w:rPr>
        <w:t xml:space="preserve"> as </w:t>
      </w:r>
      <w:r w:rsidR="004977E2" w:rsidRPr="00B34DA0">
        <w:rPr>
          <w:rFonts w:ascii="Arial" w:hAnsi="Arial" w:cs="Arial"/>
          <w:i/>
        </w:rPr>
        <w:t xml:space="preserve">a </w:t>
      </w:r>
      <w:r w:rsidR="00A10203" w:rsidRPr="00B34DA0">
        <w:rPr>
          <w:rFonts w:ascii="Arial" w:hAnsi="Arial" w:cs="Arial"/>
          <w:i/>
        </w:rPr>
        <w:t xml:space="preserve">confirmation that the instructor of this subject has presented &amp; discussed the results of the examination and that I have received &amp; reviewed my </w:t>
      </w:r>
      <w:r w:rsidR="00B579A6" w:rsidRPr="00B34DA0">
        <w:rPr>
          <w:rFonts w:ascii="Arial" w:hAnsi="Arial" w:cs="Arial"/>
          <w:i/>
        </w:rPr>
        <w:t>examination paper</w:t>
      </w:r>
      <w:r w:rsidR="004977E2" w:rsidRPr="00B34DA0">
        <w:rPr>
          <w:rFonts w:ascii="Arial" w:hAnsi="Arial" w:cs="Arial"/>
          <w:i/>
        </w:rPr>
        <w:t>/</w:t>
      </w:r>
      <w:r w:rsidR="00B579A6" w:rsidRPr="00B34DA0">
        <w:rPr>
          <w:rFonts w:ascii="Arial" w:hAnsi="Arial" w:cs="Arial"/>
          <w:i/>
        </w:rPr>
        <w:t>s,</w:t>
      </w:r>
      <w:r w:rsidRPr="00B34DA0">
        <w:rPr>
          <w:rFonts w:ascii="Arial" w:hAnsi="Arial" w:cs="Arial"/>
          <w:i/>
        </w:rPr>
        <w:t xml:space="preserve"> </w:t>
      </w:r>
      <w:r w:rsidR="00831818" w:rsidRPr="00B34DA0">
        <w:rPr>
          <w:rFonts w:ascii="Arial" w:hAnsi="Arial" w:cs="Arial"/>
          <w:i/>
        </w:rPr>
        <w:t>thus affixing our signature opposite our names.</w:t>
      </w:r>
    </w:p>
    <w:p w14:paraId="56AB1186" w14:textId="4B27636A" w:rsidR="00B34DA0" w:rsidRPr="00EE2CA5" w:rsidRDefault="001922F6" w:rsidP="00DF4D5F">
      <w:pPr>
        <w:ind w:firstLine="720"/>
        <w:jc w:val="center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>MIDTERM</w:t>
      </w:r>
      <w:r w:rsidR="00DF4D5F">
        <w:rPr>
          <w:rFonts w:ascii="Arial" w:hAnsi="Arial" w:cs="Arial"/>
          <w:i/>
          <w:sz w:val="20"/>
          <w:szCs w:val="20"/>
        </w:rPr>
        <w:t xml:space="preserve"> </w:t>
      </w:r>
      <w:r w:rsidR="00FA2353">
        <w:rPr>
          <w:rFonts w:ascii="Arial" w:hAnsi="Arial" w:cs="Arial"/>
          <w:i/>
          <w:sz w:val="20"/>
          <w:szCs w:val="20"/>
        </w:rPr>
        <w:t>EXAMINATION</w:t>
      </w:r>
    </w:p>
    <w:p w14:paraId="7BCC13BA" w14:textId="77777777" w:rsidR="004D7C3D" w:rsidRPr="00AB5960" w:rsidRDefault="00831818" w:rsidP="00831818">
      <w:pPr>
        <w:tabs>
          <w:tab w:val="left" w:pos="1223"/>
        </w:tabs>
        <w:jc w:val="both"/>
        <w:rPr>
          <w:sz w:val="8"/>
          <w:szCs w:val="8"/>
        </w:rPr>
      </w:pPr>
      <w:r>
        <w:tab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238"/>
        <w:gridCol w:w="1827"/>
        <w:gridCol w:w="1820"/>
      </w:tblGrid>
      <w:tr w:rsidR="00182D03" w14:paraId="2D9C630C" w14:textId="77777777" w:rsidTr="00F60CD5">
        <w:trPr>
          <w:trHeight w:val="500"/>
        </w:trPr>
        <w:tc>
          <w:tcPr>
            <w:tcW w:w="2948" w:type="pct"/>
            <w:vAlign w:val="center"/>
          </w:tcPr>
          <w:p w14:paraId="5F1DB371" w14:textId="63273A1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NAME OF STUDENTS</w:t>
            </w:r>
          </w:p>
        </w:tc>
        <w:tc>
          <w:tcPr>
            <w:tcW w:w="1028" w:type="pct"/>
            <w:vAlign w:val="center"/>
          </w:tcPr>
          <w:p w14:paraId="1179CD0C" w14:textId="72EC3847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STUDENT NUMBER</w:t>
            </w:r>
          </w:p>
        </w:tc>
        <w:tc>
          <w:tcPr>
            <w:tcW w:w="1024" w:type="pct"/>
            <w:vAlign w:val="center"/>
          </w:tcPr>
          <w:p w14:paraId="08BBF46B" w14:textId="6B37F746" w:rsidR="00182D03" w:rsidRPr="00EE2CA5" w:rsidRDefault="00182D03" w:rsidP="00182D03">
            <w:pPr>
              <w:jc w:val="center"/>
              <w:rPr>
                <w:rFonts w:ascii="Arial" w:hAnsi="Arial" w:cs="Arial"/>
                <w:b/>
              </w:rPr>
            </w:pPr>
            <w:r w:rsidRPr="00EE2CA5">
              <w:rPr>
                <w:rFonts w:ascii="Arial" w:hAnsi="Arial" w:cs="Arial"/>
                <w:b/>
              </w:rPr>
              <w:t>SIGNATURE</w:t>
            </w: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ACASIO, ARRON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202300022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AMBROCIO, EMMAN S.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202300348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ARGETE, CHRISTIAN PAULO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202304055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BRIONES, RAY CIELO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202304342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CANTOR, MYCAIELA SHIEN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202303730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CORTIÃAS, SOFIA JOEVELLE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202302862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CUNANAN, ROB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202301424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DISCUTIDO, AKIRA MIYUKI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202304939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ENCARNACION, JANELLE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ENOLVA, JULIE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202301465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GALAO, AJEY T.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202303565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GUINITARAN, BRYAN ANGELO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LORZANO, KURT DANIEL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202305494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MAALA, KIMVERLYN V.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202301810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MANGAS, JHYSRYL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202300034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MARGES, JADE AERRON MICAH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202304552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MASON, LEANNE MEG E.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202203703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MERCADO, KURSTEN BRYANT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202302898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MILANO, MARC JESTHER L.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202304626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MOZO, PHOEBE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202300595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NEDIA, SAHARA CLEAR C.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202301035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PALAGANAS, TIFFANY LYSSA R.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202302164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PERILLO, ERICK NOE I.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202302433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  <w:sz w:val="18"/>
                <w:szCs w:val="18"/>
              </w:rPr>
              <w:t>PETILLA, CHRISTABEL BERNADETTE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202302297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QUION, JIO PATRICK RUFER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202305666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REYES, ALICIA KELSEY O.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202302060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SAPIDA, FRANCESCA ELLA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202305512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SOPEÃA, AARON JAY A.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202303478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TAOPO, ROJAN ANGELO G.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202302417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TENDENCIA, JOHN ALFRED M.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202306025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TRIÃANES, TRISTAN JAY B.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202302553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VIDALLON, DELWIN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202302248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1922F6" w14:paraId="46010FA4" w14:textId="77777777" w:rsidTr="00130939">
        <w:trPr>
          <w:trHeight w:val="245"/>
        </w:trPr>
        <w:tc>
          <w:tcPr>
            <w:tcW w:w="2948" w:type="pct"/>
            <w:vAlign w:val="center"/>
          </w:tcPr>
          <w:p w14:paraId="63908359" w14:textId="04E1AFD2" w:rsidR="001922F6" w:rsidRPr="00F60CD5" w:rsidRDefault="001922F6" w:rsidP="001922F6">
            <w:pPr>
              <w:numPr>
                <w:ilvl w:val="0"/>
                <w:numId w:val="1"/>
              </w:numPr>
              <w:tabs>
                <w:tab w:val="clear" w:pos="720"/>
                <w:tab w:val="num" w:pos="0"/>
              </w:tabs>
              <w:spacing w:line="360" w:lineRule="auto"/>
              <w:ind w:left="162" w:hanging="162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ZAMUDIO, JAN KENDRICK P.</w:t>
            </w:r>
          </w:p>
        </w:tc>
        <w:tc>
          <w:tcPr>
            <w:tcW w:w="1028" w:type="pct"/>
            <w:vAlign w:val="center"/>
          </w:tcPr>
          <w:p w14:paraId="3A0BCBD1" w14:textId="0FC336EF" w:rsidR="001922F6" w:rsidRPr="00F60CD5" w:rsidRDefault="001922F6" w:rsidP="001922F6">
            <w:pPr>
              <w:spacing w:line="360" w:lineRule="auto"/>
              <w:jc w:val="center"/>
              <w:rPr>
                <w:rFonts w:ascii="Arial" w:hAnsi="Arial" w:cs="Arial"/>
              </w:rPr>
            </w:pPr>
            <w:r>
              <w:rPr>
                <w:rFonts w:ascii="Calibri" w:hAnsi="Calibri" w:cs="Calibri"/>
              </w:rPr>
              <w:t>202304858</w:t>
            </w:r>
          </w:p>
        </w:tc>
        <w:tc>
          <w:tcPr>
            <w:tcW w:w="1024" w:type="pct"/>
          </w:tcPr>
          <w:p w14:paraId="7196ECA3" w14:textId="77777777" w:rsidR="001922F6" w:rsidRPr="00CC1A00" w:rsidRDefault="001922F6" w:rsidP="001922F6">
            <w:pPr>
              <w:spacing w:line="360" w:lineRule="auto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</w:tbl>
    <w:p w14:paraId="132A31C3" w14:textId="77777777" w:rsidR="00011F8D" w:rsidRPr="00533768" w:rsidRDefault="00011F8D" w:rsidP="00AB5960"/>
    <w:sectPr w:rsidR="00011F8D" w:rsidRPr="00533768" w:rsidSect="00780031">
      <w:headerReference w:type="default" r:id="rId7"/>
      <w:footerReference w:type="default" r:id="rId8"/>
      <w:pgSz w:w="11909" w:h="16834" w:code="9"/>
      <w:pgMar w:top="1728" w:right="1080" w:bottom="576" w:left="2160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CC9CAD" w14:textId="77777777" w:rsidR="00E4493F" w:rsidRDefault="00E4493F" w:rsidP="00A17E3B">
      <w:r>
        <w:separator/>
      </w:r>
    </w:p>
  </w:endnote>
  <w:endnote w:type="continuationSeparator" w:id="0">
    <w:p w14:paraId="57D07105" w14:textId="77777777" w:rsidR="00E4493F" w:rsidRDefault="00E4493F" w:rsidP="00A17E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882C9C" w14:textId="77777777" w:rsidR="00B34DA0" w:rsidRDefault="00515F6D" w:rsidP="00B34DA0">
    <w:pPr>
      <w:pStyle w:val="Footer"/>
      <w:jc w:val="right"/>
    </w:pPr>
    <w:r>
      <w:rPr>
        <w:rFonts w:ascii="Arial" w:hAnsi="Arial" w:cs="Arial"/>
      </w:rPr>
      <w:t>V01-2018-09-18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D8CB2" w14:textId="77777777" w:rsidR="00E4493F" w:rsidRDefault="00E4493F" w:rsidP="00A17E3B">
      <w:r>
        <w:separator/>
      </w:r>
    </w:p>
  </w:footnote>
  <w:footnote w:type="continuationSeparator" w:id="0">
    <w:p w14:paraId="3E4DE2BC" w14:textId="77777777" w:rsidR="00E4493F" w:rsidRDefault="00E4493F" w:rsidP="00A17E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A5267" w14:textId="77777777" w:rsidR="00E36093" w:rsidRPr="00B02E39" w:rsidRDefault="00E36093" w:rsidP="00E36093">
    <w:pPr>
      <w:jc w:val="center"/>
      <w:rPr>
        <w:rFonts w:ascii="Bookman Old Style" w:hAnsi="Bookman Old Style"/>
        <w:sz w:val="28"/>
        <w:szCs w:val="28"/>
      </w:rPr>
    </w:pPr>
    <w:r>
      <w:rPr>
        <w:rFonts w:ascii="Bookman Old Style" w:eastAsia="Times New Roman" w:hAnsi="Bookman Old Style"/>
        <w:noProof/>
        <w:sz w:val="28"/>
        <w:szCs w:val="28"/>
      </w:rPr>
      <w:drawing>
        <wp:anchor distT="0" distB="0" distL="114300" distR="114300" simplePos="0" relativeHeight="251658240" behindDoc="0" locked="0" layoutInCell="1" allowOverlap="1" wp14:anchorId="1069BCD6" wp14:editId="437E1C4F">
          <wp:simplePos x="0" y="0"/>
          <wp:positionH relativeFrom="column">
            <wp:posOffset>399415</wp:posOffset>
          </wp:positionH>
          <wp:positionV relativeFrom="paragraph">
            <wp:posOffset>-103505</wp:posOffset>
          </wp:positionV>
          <wp:extent cx="1028700" cy="911860"/>
          <wp:effectExtent l="0" t="0" r="0" b="2540"/>
          <wp:wrapNone/>
          <wp:docPr id="10" name="Picture 10" descr="logo-CvSU-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logo-CvSU-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28700" cy="9118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02E39">
      <w:rPr>
        <w:rFonts w:ascii="Century Gothic" w:hAnsi="Century Gothic"/>
        <w:snapToGrid w:val="0"/>
        <w:color w:val="000000"/>
      </w:rPr>
      <w:t>Republic of the Philippines</w:t>
    </w:r>
  </w:p>
  <w:p w14:paraId="3B88053F" w14:textId="77777777" w:rsidR="00E36093" w:rsidRDefault="00E36093" w:rsidP="00E36093">
    <w:pPr>
      <w:jc w:val="center"/>
      <w:rPr>
        <w:rFonts w:ascii="Bookman Old Style" w:hAnsi="Bookman Old Style"/>
        <w:b/>
        <w:snapToGrid w:val="0"/>
        <w:color w:val="000000"/>
      </w:rPr>
    </w:pPr>
    <w:r w:rsidRPr="00165D0D">
      <w:rPr>
        <w:rFonts w:ascii="Bookman Old Style" w:hAnsi="Bookman Old Style"/>
        <w:b/>
        <w:sz w:val="28"/>
        <w:szCs w:val="28"/>
      </w:rPr>
      <w:t>CAVITE STATE UNIVERSITY</w:t>
    </w:r>
  </w:p>
  <w:p w14:paraId="6C3E14D4" w14:textId="77777777" w:rsidR="00E36093" w:rsidRPr="00D97222" w:rsidRDefault="00E36093" w:rsidP="00E36093">
    <w:pPr>
      <w:jc w:val="center"/>
      <w:rPr>
        <w:rFonts w:ascii="Century Gothic" w:hAnsi="Century Gothic"/>
        <w:b/>
        <w:snapToGrid w:val="0"/>
        <w:color w:val="000000"/>
      </w:rPr>
    </w:pPr>
    <w:r>
      <w:rPr>
        <w:rFonts w:ascii="Century Gothic" w:hAnsi="Century Gothic"/>
        <w:b/>
        <w:snapToGrid w:val="0"/>
        <w:color w:val="000000"/>
      </w:rPr>
      <w:t>Don Severino delas Alas Campus</w:t>
    </w:r>
  </w:p>
  <w:p w14:paraId="24B20C24" w14:textId="77777777" w:rsidR="00E80D70" w:rsidRPr="00EE2CA5" w:rsidRDefault="00E36093" w:rsidP="00E36093">
    <w:pPr>
      <w:jc w:val="center"/>
      <w:rPr>
        <w:rFonts w:ascii="Arial" w:eastAsia="Times New Roman" w:hAnsi="Arial" w:cs="Arial"/>
        <w:snapToGrid w:val="0"/>
        <w:color w:val="000000"/>
      </w:rPr>
    </w:pPr>
    <w:r>
      <w:rPr>
        <w:rFonts w:ascii="Century Gothic" w:hAnsi="Century Gothic"/>
        <w:snapToGrid w:val="0"/>
        <w:color w:val="000000"/>
        <w:sz w:val="20"/>
        <w:szCs w:val="20"/>
      </w:rPr>
      <w:t>Indang, Cavite</w:t>
    </w:r>
  </w:p>
  <w:p w14:paraId="5D88961F" w14:textId="77777777" w:rsidR="00E80D70" w:rsidRDefault="00E80D70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5BF40352" w14:textId="77777777" w:rsidR="005B2016" w:rsidRPr="00EE2CA5" w:rsidRDefault="005B2016" w:rsidP="00E80D70">
    <w:pPr>
      <w:tabs>
        <w:tab w:val="left" w:pos="360"/>
      </w:tabs>
      <w:rPr>
        <w:rFonts w:ascii="Arial" w:eastAsia="Times New Roman" w:hAnsi="Arial" w:cs="Arial"/>
        <w:snapToGrid w:val="0"/>
        <w:color w:val="000000"/>
      </w:rPr>
    </w:pPr>
  </w:p>
  <w:p w14:paraId="3B303562" w14:textId="77777777" w:rsidR="00E80D70" w:rsidRDefault="00E80D70" w:rsidP="00E80D70">
    <w:pPr>
      <w:jc w:val="center"/>
      <w:rPr>
        <w:rFonts w:ascii="Arial" w:eastAsia="Times New Roman" w:hAnsi="Arial" w:cs="Arial"/>
        <w:b/>
      </w:rPr>
    </w:pPr>
    <w:r w:rsidRPr="00EE2CA5">
      <w:rPr>
        <w:rFonts w:ascii="Arial" w:eastAsia="Times New Roman" w:hAnsi="Arial" w:cs="Arial"/>
        <w:b/>
      </w:rPr>
      <w:t>COLLEGE OF ENGINEERING AND INFORMATION TECHNOLOGY</w:t>
    </w:r>
  </w:p>
  <w:p w14:paraId="437CCD37" w14:textId="77777777" w:rsidR="00B34DA0" w:rsidRPr="00EE2CA5" w:rsidRDefault="00B34DA0" w:rsidP="00E80D70">
    <w:pPr>
      <w:jc w:val="center"/>
      <w:rPr>
        <w:rFonts w:ascii="Arial" w:eastAsia="Times New Roman" w:hAnsi="Arial" w:cs="Arial"/>
        <w:b/>
      </w:rPr>
    </w:pPr>
  </w:p>
  <w:p w14:paraId="25D97DF1" w14:textId="77777777" w:rsidR="00D07025" w:rsidRPr="00BB0436" w:rsidRDefault="00BB0436" w:rsidP="00E80D70">
    <w:pPr>
      <w:pStyle w:val="Header"/>
      <w:jc w:val="center"/>
      <w:rPr>
        <w:rFonts w:ascii="Arial" w:eastAsia="Times New Roman" w:hAnsi="Arial" w:cs="Arial"/>
        <w:b/>
      </w:rPr>
    </w:pPr>
    <w:r>
      <w:rPr>
        <w:rFonts w:ascii="Arial" w:eastAsia="Times New Roman" w:hAnsi="Arial" w:cs="Arial"/>
        <w:b/>
      </w:rPr>
      <w:t xml:space="preserve">DISCUSSION OF EXAMINATION ACKNOWLEDGEMENT RECEIPT FORM </w:t>
    </w:r>
  </w:p>
  <w:p w14:paraId="23C13A8E" w14:textId="77777777" w:rsidR="00B34DA0" w:rsidRPr="00EE2CA5" w:rsidRDefault="00B34DA0" w:rsidP="00E80D70">
    <w:pPr>
      <w:pStyle w:val="Header"/>
      <w:jc w:val="center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6F5C24"/>
    <w:multiLevelType w:val="hybridMultilevel"/>
    <w:tmpl w:val="1D689BC0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15DAC"/>
    <w:multiLevelType w:val="hybridMultilevel"/>
    <w:tmpl w:val="2902B4D6"/>
    <w:lvl w:ilvl="0" w:tplc="F86A874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2"/>
        <w:szCs w:val="22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694652095">
    <w:abstractNumId w:val="1"/>
  </w:num>
  <w:num w:numId="2" w16cid:durableId="12764073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3F61"/>
    <w:rsid w:val="0000758D"/>
    <w:rsid w:val="00011F8D"/>
    <w:rsid w:val="000A4ED8"/>
    <w:rsid w:val="000C6E2D"/>
    <w:rsid w:val="000F2B60"/>
    <w:rsid w:val="000F2F52"/>
    <w:rsid w:val="001015E3"/>
    <w:rsid w:val="0011140E"/>
    <w:rsid w:val="001141C5"/>
    <w:rsid w:val="0012089F"/>
    <w:rsid w:val="00124E15"/>
    <w:rsid w:val="001372DD"/>
    <w:rsid w:val="00137473"/>
    <w:rsid w:val="001519C3"/>
    <w:rsid w:val="00153271"/>
    <w:rsid w:val="001663B4"/>
    <w:rsid w:val="00182D03"/>
    <w:rsid w:val="00191829"/>
    <w:rsid w:val="001922F6"/>
    <w:rsid w:val="001C19EE"/>
    <w:rsid w:val="001D703D"/>
    <w:rsid w:val="00213349"/>
    <w:rsid w:val="00225AFC"/>
    <w:rsid w:val="00225F9E"/>
    <w:rsid w:val="00240242"/>
    <w:rsid w:val="002461E9"/>
    <w:rsid w:val="002867B8"/>
    <w:rsid w:val="002A1D90"/>
    <w:rsid w:val="002D3A87"/>
    <w:rsid w:val="002F4458"/>
    <w:rsid w:val="002F487F"/>
    <w:rsid w:val="003254FC"/>
    <w:rsid w:val="003276FE"/>
    <w:rsid w:val="00343C55"/>
    <w:rsid w:val="0039180E"/>
    <w:rsid w:val="003A0268"/>
    <w:rsid w:val="003A2D51"/>
    <w:rsid w:val="003A5BD7"/>
    <w:rsid w:val="003B5D21"/>
    <w:rsid w:val="003F6B46"/>
    <w:rsid w:val="004414F4"/>
    <w:rsid w:val="0045525B"/>
    <w:rsid w:val="00467513"/>
    <w:rsid w:val="00472120"/>
    <w:rsid w:val="00476986"/>
    <w:rsid w:val="004867DF"/>
    <w:rsid w:val="004977E2"/>
    <w:rsid w:val="004A27A4"/>
    <w:rsid w:val="004B5854"/>
    <w:rsid w:val="004D15B8"/>
    <w:rsid w:val="004D7C3D"/>
    <w:rsid w:val="004F0516"/>
    <w:rsid w:val="004F0C68"/>
    <w:rsid w:val="00515F6D"/>
    <w:rsid w:val="00531E34"/>
    <w:rsid w:val="00533768"/>
    <w:rsid w:val="00534CB1"/>
    <w:rsid w:val="0054626F"/>
    <w:rsid w:val="005623D6"/>
    <w:rsid w:val="0056567B"/>
    <w:rsid w:val="00576C0E"/>
    <w:rsid w:val="0058798E"/>
    <w:rsid w:val="005B2016"/>
    <w:rsid w:val="005B4D67"/>
    <w:rsid w:val="005D3741"/>
    <w:rsid w:val="005E406D"/>
    <w:rsid w:val="00604C07"/>
    <w:rsid w:val="00641836"/>
    <w:rsid w:val="0064337D"/>
    <w:rsid w:val="00683F61"/>
    <w:rsid w:val="00690C78"/>
    <w:rsid w:val="00692669"/>
    <w:rsid w:val="00696925"/>
    <w:rsid w:val="006A06F2"/>
    <w:rsid w:val="006A3BD3"/>
    <w:rsid w:val="006A41B8"/>
    <w:rsid w:val="006A7AFD"/>
    <w:rsid w:val="006B3D87"/>
    <w:rsid w:val="00721C75"/>
    <w:rsid w:val="00727F0B"/>
    <w:rsid w:val="00780031"/>
    <w:rsid w:val="00792FA0"/>
    <w:rsid w:val="007A0DF0"/>
    <w:rsid w:val="007A1673"/>
    <w:rsid w:val="007B388F"/>
    <w:rsid w:val="007C7710"/>
    <w:rsid w:val="0080719F"/>
    <w:rsid w:val="00807C46"/>
    <w:rsid w:val="0081134D"/>
    <w:rsid w:val="00826A17"/>
    <w:rsid w:val="00830C87"/>
    <w:rsid w:val="00831818"/>
    <w:rsid w:val="00835FC0"/>
    <w:rsid w:val="00851E64"/>
    <w:rsid w:val="00853DD4"/>
    <w:rsid w:val="00867B32"/>
    <w:rsid w:val="00867D44"/>
    <w:rsid w:val="0087793A"/>
    <w:rsid w:val="00884410"/>
    <w:rsid w:val="0089397A"/>
    <w:rsid w:val="0089494E"/>
    <w:rsid w:val="008A063B"/>
    <w:rsid w:val="008A429C"/>
    <w:rsid w:val="008B07E9"/>
    <w:rsid w:val="008B1137"/>
    <w:rsid w:val="008C036C"/>
    <w:rsid w:val="008C4330"/>
    <w:rsid w:val="008E28B9"/>
    <w:rsid w:val="00910ACC"/>
    <w:rsid w:val="00913AEF"/>
    <w:rsid w:val="0091539A"/>
    <w:rsid w:val="009672C7"/>
    <w:rsid w:val="009A6D44"/>
    <w:rsid w:val="009C09DD"/>
    <w:rsid w:val="009E50A4"/>
    <w:rsid w:val="009E62B7"/>
    <w:rsid w:val="009F2E78"/>
    <w:rsid w:val="009F43A3"/>
    <w:rsid w:val="00A10203"/>
    <w:rsid w:val="00A17E3B"/>
    <w:rsid w:val="00A21DBC"/>
    <w:rsid w:val="00A26BC3"/>
    <w:rsid w:val="00A31E28"/>
    <w:rsid w:val="00A320B2"/>
    <w:rsid w:val="00A71FA8"/>
    <w:rsid w:val="00AA24D3"/>
    <w:rsid w:val="00AA5D6E"/>
    <w:rsid w:val="00AA68A4"/>
    <w:rsid w:val="00AB5960"/>
    <w:rsid w:val="00AC3591"/>
    <w:rsid w:val="00AE5867"/>
    <w:rsid w:val="00AF7290"/>
    <w:rsid w:val="00B032A0"/>
    <w:rsid w:val="00B10041"/>
    <w:rsid w:val="00B17489"/>
    <w:rsid w:val="00B24553"/>
    <w:rsid w:val="00B34DA0"/>
    <w:rsid w:val="00B356DA"/>
    <w:rsid w:val="00B5712F"/>
    <w:rsid w:val="00B579A6"/>
    <w:rsid w:val="00B95635"/>
    <w:rsid w:val="00BB018E"/>
    <w:rsid w:val="00BB0436"/>
    <w:rsid w:val="00BB11DA"/>
    <w:rsid w:val="00BC5289"/>
    <w:rsid w:val="00BC5C36"/>
    <w:rsid w:val="00BC6052"/>
    <w:rsid w:val="00BD5580"/>
    <w:rsid w:val="00BF159B"/>
    <w:rsid w:val="00BF7BD0"/>
    <w:rsid w:val="00C41159"/>
    <w:rsid w:val="00C54BCE"/>
    <w:rsid w:val="00C5563B"/>
    <w:rsid w:val="00C7660D"/>
    <w:rsid w:val="00CA278B"/>
    <w:rsid w:val="00CC519E"/>
    <w:rsid w:val="00CF4F4B"/>
    <w:rsid w:val="00D058D1"/>
    <w:rsid w:val="00D07025"/>
    <w:rsid w:val="00D14863"/>
    <w:rsid w:val="00D26942"/>
    <w:rsid w:val="00D36B68"/>
    <w:rsid w:val="00D47029"/>
    <w:rsid w:val="00D52C54"/>
    <w:rsid w:val="00D56202"/>
    <w:rsid w:val="00D63C95"/>
    <w:rsid w:val="00D660DB"/>
    <w:rsid w:val="00D71EC9"/>
    <w:rsid w:val="00DA35D3"/>
    <w:rsid w:val="00DA49E1"/>
    <w:rsid w:val="00DA5549"/>
    <w:rsid w:val="00DA5952"/>
    <w:rsid w:val="00DE579E"/>
    <w:rsid w:val="00DF4D5F"/>
    <w:rsid w:val="00E03D61"/>
    <w:rsid w:val="00E151CD"/>
    <w:rsid w:val="00E21652"/>
    <w:rsid w:val="00E301D7"/>
    <w:rsid w:val="00E36093"/>
    <w:rsid w:val="00E37963"/>
    <w:rsid w:val="00E4142E"/>
    <w:rsid w:val="00E444CD"/>
    <w:rsid w:val="00E4493F"/>
    <w:rsid w:val="00E5026E"/>
    <w:rsid w:val="00E604F9"/>
    <w:rsid w:val="00E66A8B"/>
    <w:rsid w:val="00E702FE"/>
    <w:rsid w:val="00E75F35"/>
    <w:rsid w:val="00E773B8"/>
    <w:rsid w:val="00E80D70"/>
    <w:rsid w:val="00E84EE3"/>
    <w:rsid w:val="00E9301B"/>
    <w:rsid w:val="00E9454E"/>
    <w:rsid w:val="00EA396B"/>
    <w:rsid w:val="00ED5CF1"/>
    <w:rsid w:val="00EE2CA5"/>
    <w:rsid w:val="00F11519"/>
    <w:rsid w:val="00F12371"/>
    <w:rsid w:val="00F2610F"/>
    <w:rsid w:val="00F34E5C"/>
    <w:rsid w:val="00F60CD5"/>
    <w:rsid w:val="00F62DCE"/>
    <w:rsid w:val="00F66E53"/>
    <w:rsid w:val="00F70430"/>
    <w:rsid w:val="00F86CC3"/>
    <w:rsid w:val="00F87A59"/>
    <w:rsid w:val="00FA09C7"/>
    <w:rsid w:val="00FA2353"/>
    <w:rsid w:val="00FA56E3"/>
    <w:rsid w:val="00FC3E22"/>
    <w:rsid w:val="00FD04C3"/>
    <w:rsid w:val="00FD5997"/>
    <w:rsid w:val="00FE2358"/>
    <w:rsid w:val="00FE30C7"/>
    <w:rsid w:val="00FF127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A7D79E"/>
  <w15:docId w15:val="{2E556F95-310A-42D0-885F-4A260F693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1F8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17E3B"/>
  </w:style>
  <w:style w:type="paragraph" w:styleId="Footer">
    <w:name w:val="footer"/>
    <w:basedOn w:val="Normal"/>
    <w:link w:val="FooterChar"/>
    <w:uiPriority w:val="99"/>
    <w:unhideWhenUsed/>
    <w:rsid w:val="00A17E3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17E3B"/>
  </w:style>
  <w:style w:type="paragraph" w:styleId="Subtitle">
    <w:name w:val="Subtitle"/>
    <w:basedOn w:val="Normal"/>
    <w:next w:val="Normal"/>
    <w:link w:val="SubtitleChar"/>
    <w:uiPriority w:val="11"/>
    <w:qFormat/>
    <w:rsid w:val="00A17E3B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17E3B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21C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21C75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21C75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623D6"/>
    <w:rPr>
      <w:color w:val="808080"/>
    </w:rPr>
  </w:style>
  <w:style w:type="paragraph" w:styleId="ListParagraph">
    <w:name w:val="List Paragraph"/>
    <w:basedOn w:val="Normal"/>
    <w:uiPriority w:val="34"/>
    <w:qFormat/>
    <w:rsid w:val="00FF1271"/>
    <w:pPr>
      <w:ind w:left="720"/>
      <w:contextualSpacing/>
    </w:pPr>
  </w:style>
  <w:style w:type="table" w:styleId="TableGrid">
    <w:name w:val="Table Grid"/>
    <w:basedOn w:val="TableNormal"/>
    <w:uiPriority w:val="59"/>
    <w:rsid w:val="00D660D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admin\Desktop\College%20Templates\templates\template_engineering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template_engineering</Template>
  <TotalTime>101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UPH-DEAC-01</dc:creator>
  <cp:lastModifiedBy>Dan Joseph Ortega</cp:lastModifiedBy>
  <cp:revision>72</cp:revision>
  <cp:lastPrinted>2023-05-29T00:12:00Z</cp:lastPrinted>
  <dcterms:created xsi:type="dcterms:W3CDTF">2016-07-30T03:04:00Z</dcterms:created>
  <dcterms:modified xsi:type="dcterms:W3CDTF">2026-08-16T14:47:00Z</dcterms:modified>
</cp:coreProperties>
</file>