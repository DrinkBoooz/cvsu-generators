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 / ORTEGA; Fri: 09:00AM-11:00AM / LAB: CCL 102 / ORTEGA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CORTIÑAS, SOFIA JOEVELLE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SOPEÑA, AARON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TRIÑANES, TRISTAN JAY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