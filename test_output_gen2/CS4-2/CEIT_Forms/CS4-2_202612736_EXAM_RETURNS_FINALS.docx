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CORTIÑAS, SOFIA JOEVELLE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SOPEÑA, AARON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TRIÑANES, TRISTAN JAY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