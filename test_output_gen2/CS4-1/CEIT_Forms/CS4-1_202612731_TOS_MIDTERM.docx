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E44C1" w14:textId="5A46D79D" w:rsidR="00B34DA0" w:rsidRPr="001634C9" w:rsidRDefault="00B34DA0" w:rsidP="001634C9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66DFE1A" wp14:editId="14B9D855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81A745" w14:textId="77777777" w:rsidR="00B34DA0" w:rsidRPr="009E1561" w:rsidRDefault="00B34DA0" w:rsidP="007C614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66DFE1A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981A745" w14:textId="77777777" w:rsidR="00B34DA0" w:rsidRPr="009E1561" w:rsidRDefault="00B34DA0" w:rsidP="007C614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891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5513"/>
      </w:tblGrid>
      <w:tr w:rsidR="001634C9" w14:paraId="06481F1A" w14:textId="77777777" w:rsidTr="001634C9">
        <w:tc>
          <w:tcPr>
            <w:tcW w:w="3397" w:type="dxa"/>
          </w:tcPr>
          <w:p w14:paraId="5CD34489" w14:textId="2FED1519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2FF933E2" w14:textId="0CC34D24" w:rsidR="001634C9" w:rsidRDefault="001634C9" w:rsidP="0017155B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DAN JOSEPH A. ORTEGA</w:t>
            </w:r>
          </w:p>
        </w:tc>
      </w:tr>
      <w:tr w:rsidR="001634C9" w14:paraId="19B49822" w14:textId="77777777" w:rsidTr="001634C9">
        <w:tc>
          <w:tcPr>
            <w:tcW w:w="3397" w:type="dxa"/>
          </w:tcPr>
          <w:p w14:paraId="17DDCC30" w14:textId="6E8D80C7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32EF1991" w14:textId="3128FDCE" w:rsidR="001634C9" w:rsidRDefault="001634C9" w:rsidP="0017155B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CS4-1</w:t>
            </w:r>
          </w:p>
        </w:tc>
      </w:tr>
      <w:tr w:rsidR="001634C9" w14:paraId="65C6FC22" w14:textId="77777777" w:rsidTr="001634C9">
        <w:tc>
          <w:tcPr>
            <w:tcW w:w="3397" w:type="dxa"/>
          </w:tcPr>
          <w:p w14:paraId="403D1CA1" w14:textId="65F6D3D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038022E2" w14:textId="2675189F" w:rsidR="001634C9" w:rsidRDefault="001634C9" w:rsidP="0017155B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202612731</w:t>
            </w:r>
          </w:p>
        </w:tc>
      </w:tr>
      <w:tr w:rsidR="001634C9" w14:paraId="2EF8B24E" w14:textId="77777777" w:rsidTr="001634C9">
        <w:tc>
          <w:tcPr>
            <w:tcW w:w="3397" w:type="dxa"/>
          </w:tcPr>
          <w:p w14:paraId="1DC3A1DC" w14:textId="25778DC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752531E9" w14:textId="26059DB2" w:rsidR="001634C9" w:rsidRDefault="001634C9" w:rsidP="001634C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COSC 111 - C S ELECTIVE 3 (INTERNET OF THINGS)</w:t>
            </w:r>
          </w:p>
        </w:tc>
      </w:tr>
      <w:tr w:rsidR="001634C9" w14:paraId="3EBC95BA" w14:textId="77777777" w:rsidTr="001634C9">
        <w:tc>
          <w:tcPr>
            <w:tcW w:w="3397" w:type="dxa"/>
          </w:tcPr>
          <w:p w14:paraId="15DD1B27" w14:textId="2B4AB9C6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5E675F36" w14:textId="1120884C" w:rsidR="001634C9" w:rsidRDefault="001634C9" w:rsidP="0017155B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Fri: 07:00AM-09:00AM / LAB: CCL 102 / ORTEGA</w:t>
            </w:r>
          </w:p>
        </w:tc>
      </w:tr>
      <w:tr w:rsidR="001634C9" w14:paraId="7BA103E9" w14:textId="77777777" w:rsidTr="001634C9">
        <w:tc>
          <w:tcPr>
            <w:tcW w:w="3397" w:type="dxa"/>
          </w:tcPr>
          <w:p w14:paraId="63C8C4C1" w14:textId="3B7CAC3D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28310531" w14:textId="49023F59" w:rsidR="001634C9" w:rsidRDefault="001634C9" w:rsidP="0017155B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 (Midterm)</w:t>
            </w:r>
          </w:p>
        </w:tc>
      </w:tr>
    </w:tbl>
    <w:p w14:paraId="0A01B1AA" w14:textId="77777777" w:rsidR="001634C9" w:rsidRPr="0017155B" w:rsidRDefault="001634C9" w:rsidP="0017155B">
      <w:pPr>
        <w:spacing w:line="288" w:lineRule="auto"/>
        <w:ind w:left="3600" w:hanging="3600"/>
        <w:jc w:val="both"/>
        <w:rPr>
          <w:rFonts w:ascii="Arial" w:hAnsi="Arial" w:cs="Arial"/>
          <w:snapToGrid w:val="0"/>
          <w:color w:val="000000"/>
          <w:szCs w:val="20"/>
        </w:rPr>
      </w:pPr>
    </w:p>
    <w:p w14:paraId="5B30818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6EE5AA3F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</w:t>
      </w:r>
      <w:r w:rsidR="00B8542F">
        <w:rPr>
          <w:rFonts w:ascii="Arial" w:hAnsi="Arial" w:cs="Arial"/>
          <w:i/>
        </w:rPr>
        <w:t xml:space="preserve">table of specifications </w:t>
      </w:r>
      <w:r w:rsidR="00A10203" w:rsidRPr="00B34DA0">
        <w:rPr>
          <w:rFonts w:ascii="Arial" w:hAnsi="Arial" w:cs="Arial"/>
          <w:i/>
        </w:rPr>
        <w:t xml:space="preserve">and that </w:t>
      </w:r>
      <w:r w:rsidR="00067BD2">
        <w:rPr>
          <w:rFonts w:ascii="Arial" w:hAnsi="Arial" w:cs="Arial"/>
          <w:i/>
        </w:rPr>
        <w:t>we</w:t>
      </w:r>
      <w:r w:rsidR="00A10203" w:rsidRPr="00B34DA0">
        <w:rPr>
          <w:rFonts w:ascii="Arial" w:hAnsi="Arial" w:cs="Arial"/>
          <w:i/>
        </w:rPr>
        <w:t xml:space="preserve"> have received &amp; reviewed </w:t>
      </w:r>
      <w:r w:rsidR="00B8542F">
        <w:rPr>
          <w:rFonts w:ascii="Arial" w:hAnsi="Arial" w:cs="Arial"/>
          <w:i/>
        </w:rPr>
        <w:t>the contents</w:t>
      </w:r>
      <w:r w:rsidR="00B579A6" w:rsidRPr="00B34DA0">
        <w:rPr>
          <w:rFonts w:ascii="Arial" w:hAnsi="Arial" w:cs="Arial"/>
          <w:i/>
        </w:rPr>
        <w:t>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7BC13868" w14:textId="77777777" w:rsidR="00B34DA0" w:rsidRPr="00EE2CA5" w:rsidRDefault="00B34DA0" w:rsidP="0081134D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3E9DE1FF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4D7C3D" w14:paraId="0649B299" w14:textId="77777777" w:rsidTr="006A66F5">
        <w:trPr>
          <w:trHeight w:val="500"/>
        </w:trPr>
        <w:tc>
          <w:tcPr>
            <w:tcW w:w="2850" w:type="pct"/>
            <w:vAlign w:val="center"/>
          </w:tcPr>
          <w:p w14:paraId="49F3C2FC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278C2519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46780AF8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ABRAU, JAMES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202302384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ALMODAL, NECOLLYNE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202304090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AQUINO, HONEY GRACE G.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202301066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ARBUES, VICTOR JANLI V.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202300688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BALANQUIT, JAY-AR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202301979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BALBA, TERRENCE JOSHUA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202303395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BONILLA, PAUL BRENAN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202301875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BONTOG, LAWRENCE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202300414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CAGBAY, RALF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202301225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CAJES, NOREEN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202301371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CLEOFAS, YHOANNE T.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202303216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CONTANTE, JON VIKTOR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202305108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CRUTO, RALPH LAURENCE J.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202202335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CURAY, JONEL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202302641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DILAG, REMBELLE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202301812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DOMINGUEZ, LYZETTE T.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202302088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EMELO, HARRY V.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202303828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ESTABILLO, ERICK VINCE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202305637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EUGENIO, ELSA D.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202306095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FERMA, BRENT SEBASTIAN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202305441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FLORES, EMMANUEL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202300189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GONZALES, MARVELOUS JACO N.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202301672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GONZALES, VERWIN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202302160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GRIMALDO, RYAN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202204007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JARANGUE, KENN N.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202303279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MARCELINO, JENNIE LIE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202300846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NATE, RYAN RENZ GABRIEL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202301981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ORACION, SAMUEL ANTONIO F.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202306086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PADILLO, LANCE JAY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202300734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PERMISON, MAVERICK KHIEL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202303841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REMOROZA, RONZ ARVIE V.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202301233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SANTIAGUEL, PATRICK MIGUEL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202301554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SOLIMAN, DANIELLA LYN G.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202300382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ZABAL, VIN JASPER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202301223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6D0CBF3" w14:textId="77777777" w:rsidR="009D5BDD" w:rsidRDefault="009D5BDD" w:rsidP="009E1561">
      <w:pPr>
        <w:tabs>
          <w:tab w:val="left" w:pos="7485"/>
        </w:tabs>
        <w:sectPr w:rsidR="009D5BDD" w:rsidSect="00704439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DD5765D" w:rsidR="00011F8D" w:rsidRPr="009E1561" w:rsidRDefault="00011F8D" w:rsidP="0017155B">
      <w:pPr>
        <w:spacing w:line="288" w:lineRule="auto"/>
        <w:jc w:val="both"/>
      </w:pPr>
    </w:p>
    <w:sectPr w:rsidR="00011F8D" w:rsidRPr="009E1561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7C991" w14:textId="77777777" w:rsidR="0058325F" w:rsidRDefault="0058325F" w:rsidP="00A17E3B">
      <w:r>
        <w:separator/>
      </w:r>
    </w:p>
  </w:endnote>
  <w:endnote w:type="continuationSeparator" w:id="0">
    <w:p w14:paraId="43317E76" w14:textId="77777777" w:rsidR="0058325F" w:rsidRDefault="0058325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1C4A7" w14:textId="77777777" w:rsidR="0058325F" w:rsidRDefault="0058325F" w:rsidP="00A17E3B">
      <w:r>
        <w:separator/>
      </w:r>
    </w:p>
  </w:footnote>
  <w:footnote w:type="continuationSeparator" w:id="0">
    <w:p w14:paraId="06A794FC" w14:textId="77777777" w:rsidR="0058325F" w:rsidRDefault="0058325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5A320" w14:textId="672608EE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27DA5235" wp14:editId="7D907266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550FE874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5E557E35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10D7AFD1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3D80A25E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0AE1C7E5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2BE4435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284B5895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6D920FDD" w14:textId="77777777" w:rsidR="00D07025" w:rsidRPr="00BB0436" w:rsidRDefault="00396044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>TABLE OF SPECIFICATIONS (TOS) ACKNOWLEDGEMENT</w:t>
    </w:r>
    <w:r w:rsidR="00BB0436">
      <w:rPr>
        <w:rFonts w:ascii="Arial" w:eastAsia="Times New Roman" w:hAnsi="Arial" w:cs="Arial"/>
        <w:b/>
      </w:rPr>
      <w:t xml:space="preserve"> RECEIPT FORM </w:t>
    </w:r>
  </w:p>
  <w:p w14:paraId="177772EB" w14:textId="16CD9050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543AE" w14:textId="77777777" w:rsidR="005A721C" w:rsidRPr="00EE2CA5" w:rsidRDefault="005A721C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5A52D84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16556474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335A7"/>
    <w:rsid w:val="00067BD2"/>
    <w:rsid w:val="000A0CED"/>
    <w:rsid w:val="000A4ED8"/>
    <w:rsid w:val="000F2B60"/>
    <w:rsid w:val="000F2F52"/>
    <w:rsid w:val="00100F56"/>
    <w:rsid w:val="001015E3"/>
    <w:rsid w:val="0011140E"/>
    <w:rsid w:val="001141C5"/>
    <w:rsid w:val="00124E15"/>
    <w:rsid w:val="00134FAF"/>
    <w:rsid w:val="00137473"/>
    <w:rsid w:val="001519C3"/>
    <w:rsid w:val="00153271"/>
    <w:rsid w:val="001634C9"/>
    <w:rsid w:val="001663B4"/>
    <w:rsid w:val="0017155B"/>
    <w:rsid w:val="00191829"/>
    <w:rsid w:val="001B50F2"/>
    <w:rsid w:val="001C19EE"/>
    <w:rsid w:val="001D07CB"/>
    <w:rsid w:val="001D0C5A"/>
    <w:rsid w:val="001D703D"/>
    <w:rsid w:val="00225AFC"/>
    <w:rsid w:val="00225F9E"/>
    <w:rsid w:val="00240242"/>
    <w:rsid w:val="002461E9"/>
    <w:rsid w:val="002867B8"/>
    <w:rsid w:val="002A1D90"/>
    <w:rsid w:val="002C465C"/>
    <w:rsid w:val="002D3A87"/>
    <w:rsid w:val="002E02CE"/>
    <w:rsid w:val="002F4458"/>
    <w:rsid w:val="002F487F"/>
    <w:rsid w:val="003254FC"/>
    <w:rsid w:val="003276FE"/>
    <w:rsid w:val="00343C55"/>
    <w:rsid w:val="00373295"/>
    <w:rsid w:val="00396044"/>
    <w:rsid w:val="003A0268"/>
    <w:rsid w:val="003A2D51"/>
    <w:rsid w:val="003A5BD7"/>
    <w:rsid w:val="003B5D21"/>
    <w:rsid w:val="003B71EC"/>
    <w:rsid w:val="003E75D6"/>
    <w:rsid w:val="003F6B46"/>
    <w:rsid w:val="004414F4"/>
    <w:rsid w:val="00452860"/>
    <w:rsid w:val="0045525B"/>
    <w:rsid w:val="00457B27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325F"/>
    <w:rsid w:val="0058798E"/>
    <w:rsid w:val="005A721C"/>
    <w:rsid w:val="005B2016"/>
    <w:rsid w:val="005B4D67"/>
    <w:rsid w:val="005D3116"/>
    <w:rsid w:val="005D3741"/>
    <w:rsid w:val="005E252B"/>
    <w:rsid w:val="005E406D"/>
    <w:rsid w:val="005E62A6"/>
    <w:rsid w:val="00641836"/>
    <w:rsid w:val="0064337D"/>
    <w:rsid w:val="00682757"/>
    <w:rsid w:val="00683F61"/>
    <w:rsid w:val="00690133"/>
    <w:rsid w:val="00690C78"/>
    <w:rsid w:val="00692669"/>
    <w:rsid w:val="00696925"/>
    <w:rsid w:val="006A3BD3"/>
    <w:rsid w:val="006A41B8"/>
    <w:rsid w:val="006A66F5"/>
    <w:rsid w:val="006A7AFD"/>
    <w:rsid w:val="006B3D87"/>
    <w:rsid w:val="006C13E8"/>
    <w:rsid w:val="006E1BCE"/>
    <w:rsid w:val="00704439"/>
    <w:rsid w:val="00721C75"/>
    <w:rsid w:val="00792FA0"/>
    <w:rsid w:val="007A0DF0"/>
    <w:rsid w:val="007A1673"/>
    <w:rsid w:val="007B388F"/>
    <w:rsid w:val="007C7710"/>
    <w:rsid w:val="00805E86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B07E9"/>
    <w:rsid w:val="008C036C"/>
    <w:rsid w:val="008C4330"/>
    <w:rsid w:val="008C783D"/>
    <w:rsid w:val="008E28B9"/>
    <w:rsid w:val="008F752A"/>
    <w:rsid w:val="00910ACC"/>
    <w:rsid w:val="00913AEF"/>
    <w:rsid w:val="0091539A"/>
    <w:rsid w:val="009528C6"/>
    <w:rsid w:val="00952E36"/>
    <w:rsid w:val="009568CD"/>
    <w:rsid w:val="009672C7"/>
    <w:rsid w:val="0098583F"/>
    <w:rsid w:val="00985871"/>
    <w:rsid w:val="009A6D44"/>
    <w:rsid w:val="009C09DD"/>
    <w:rsid w:val="009C184B"/>
    <w:rsid w:val="009D4E2B"/>
    <w:rsid w:val="009D5BDD"/>
    <w:rsid w:val="009E1561"/>
    <w:rsid w:val="009E62B7"/>
    <w:rsid w:val="009F2E78"/>
    <w:rsid w:val="009F43A3"/>
    <w:rsid w:val="00A10203"/>
    <w:rsid w:val="00A17E3B"/>
    <w:rsid w:val="00A26348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72A81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8184A"/>
    <w:rsid w:val="00DA35D3"/>
    <w:rsid w:val="00DA49E1"/>
    <w:rsid w:val="00DA5549"/>
    <w:rsid w:val="00DA5952"/>
    <w:rsid w:val="00DB279C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4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1634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30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