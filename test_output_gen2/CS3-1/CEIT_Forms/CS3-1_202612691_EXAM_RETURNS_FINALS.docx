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CS3-1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26 - APPLICATION DEVELOPMENT AND EMERGING TECHNOLOGIES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NAGAÑO , MARC LAURENCE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