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BSCS4-5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202612751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COSC 111A - C S ELECTIVE 3 (INTERNET OF THINGS)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ALANO, JUAN KARLO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202304517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ANGON, PAULEEN KIM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202301932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AYUBAN, RENZ PAOLO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202304541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BENDO, MARIA KAZANDRA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202302558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CASPE, TRISTAN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202300328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CONDES, JANNAH JOY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202301785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CUARESMA, JOHN RHEYSTER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202301199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CUETRA, CHRISTIAN MICHEAL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202301425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DIAZ, LORAINNE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202303534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DOMINGO, KENNETH DANIEL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202304137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FAJARDO, IAN CARL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IGNACO, JANESSA MAE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202301356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LAURON, SHAINA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202305737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LAYUGAN, EARL NICK WENIEL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202300867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MADRIGAL, VINCE JOSEPH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202302995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MEDINA, IAN JAMES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MENDOZA, ROSE ANN JOY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202302468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MOJICA, KRISHIA ALEIAH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202303009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MOJICA, MAURICE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202302549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NEQUIOTA, KRYSTINE KAYE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202305933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NOTARTE, DENNICE N.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202303853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PEREZ, HAZEL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202302007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QUIBAN, JOHN ACEDRICK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202303158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ROFLO, KYL GABRIELLE 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202305029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ROMO, MARK CHRISTIAN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202300455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SEVILLA, JETHRO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202304596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TAMAYO, GENESIS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202301326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TANGLAO, ISABELLA FAITH W.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202300875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VALDEZ, FITZ JERMAINE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202302234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HAN ZANDER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202300684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MERRY JOY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202300118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