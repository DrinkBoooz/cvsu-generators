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BSCS3-1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202612691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DCIT 26 - APPLICATION DEVELOPMENT AND EMERGING TECHNOLOGIES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ABONG, JOSHUA CALEB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202404145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ALVAREZ, JOYCE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202402770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BAJITA, PRINCE WACKY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202400796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BARREDO, KENJI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202403289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BELANDRES, JOZELL ANTHONY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202406365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BINATO, RICA MAE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CASABAL, RHEINHEART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202400667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CLEMENTE, NASH AHRON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202402598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CRUZADA, JOHN LOUISE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202400010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IRISH JOY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202401044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DIGNO, JUSTINE KHEAN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202200347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DIMARANAN, PUSO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202402765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EROLES, JANA PATRICIA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202403433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GOMEZ, JONEIL BRIGHT V.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202401482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GRANA, JOHN MICHAEL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HOY, AARON JULIUS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202400724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INVENTOR, JOHN VINCENT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202406556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LAYON, JACHINE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202403862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LOPEZ, JOHN CLAUDE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202400134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MAMITA, MARK RUSSEL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202404563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MAULLON, LAWRENCE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202400918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METILLO, MIKE ANGELO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202405033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MONTERROYO, ANGELO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202403058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NAGAÃO , MARC LAURENCE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251010002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NOSA, JEEWELL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202400176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OCHEDA, JOHN VENMARK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202402612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OQUINDO, JOHN ALDRIN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202301877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PAREDES, JOSE MICHAEL ANGELO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202402551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PASCUAL, EDWARD JOHN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202400780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PEJI, RUZELLE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202401636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PELINIA, KARL JOSH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202402869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PITONG, ALYSSA MAE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202302356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PUCAN, SHAZAANEE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202405987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PULVERA, SHERYN JILL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202401233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RAMOS, KEN HEINRICH U.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202400832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RONARIO, JOHANNE CARL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202402963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SANCHEZ, MA. CZARINA ANN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202404617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SISON, JOHN BENEDICT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202404247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TICAYA, GIAN D.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202404103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VERTUDAZO, RON JACOB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202402238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