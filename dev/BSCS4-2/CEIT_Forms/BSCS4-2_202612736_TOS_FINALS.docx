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PETILLA, CHRISTABEL BERNADETTE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