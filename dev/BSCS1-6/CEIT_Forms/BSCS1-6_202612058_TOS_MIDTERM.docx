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BSCS1-6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202612058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21A - INTRODUCTION TO COMPUTING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ALSUA, STEPHEN JAMES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261016097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BAGOTCHAY JR.., BRITT JOHN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261015885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BERNARDEZ, JOHN CARL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251012883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BINAUHAN , ROUIGIE 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251011418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BUENAVENTURA, KURT IAN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261016044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BURGONIA, YASMIN AHLEXIA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261017612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CABALHAO, ANGEL ELLAIZA 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251010241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CASTILLO, RAYNALD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261017131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CATARROJA, KURT ALLEN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261016029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CAUSAREN, SEAN LEVIN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251014658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CEBEDA, DANESEL ANN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251010123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CUENO , ALEXANDRA VENICE 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251010055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DAUZ, NESTAN MARC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261016233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ANGELAINE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261016913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DICON, KARLENE CHELSEA 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ENDOZO, JEZREEL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202403367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ESTAPIA, KRISTINE NOEMI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261016778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GO, JOEZEPH CHRISTIAN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261016110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GUTIERREZ, LAWRENCE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251010371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INTAL, DWIGHT MIGUEL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261015927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LILAM, FITZ FRANCIS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261016228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LOPEZ, PRINCE AJ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261016801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LOYOLA, EMMAN EUGENE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251013755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PORTUGUEZ, LAUDERDALE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261015944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RAMOS JR.., EL THOMAS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261017435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ROSAURO, FRANCE ADRIAN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251013701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SAÃEZ, KEVIN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261017240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SARWELAS, JUAN MIGUEL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251017895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SAYLONGO, CLAIDE DENIEL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261017766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TULAO, SEAN SAIMON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261015991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