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BSCS4-4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202612746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PEÃALBA, LANNAH ELOISE H.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