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E44C1" w14:textId="5A46D79D" w:rsidR="00B34DA0" w:rsidRPr="001634C9" w:rsidRDefault="00B34DA0" w:rsidP="001634C9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66DFE1A" wp14:editId="14B9D855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81A745" w14:textId="77777777" w:rsidR="00B34DA0" w:rsidRPr="009E1561" w:rsidRDefault="00B34DA0" w:rsidP="007C6143">
                            <w:pPr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66DFE1A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2981A745" w14:textId="77777777" w:rsidR="00B34DA0" w:rsidRPr="009E1561" w:rsidRDefault="00B34DA0" w:rsidP="007C6143">
                      <w:pPr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891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7"/>
        <w:gridCol w:w="5513"/>
      </w:tblGrid>
      <w:tr w:rsidR="001634C9" w14:paraId="06481F1A" w14:textId="77777777" w:rsidTr="001634C9">
        <w:tc>
          <w:tcPr>
            <w:tcW w:w="3397" w:type="dxa"/>
          </w:tcPr>
          <w:p w14:paraId="5CD34489" w14:textId="2FED1519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7097">
              <w:rPr>
                <w:rFonts w:ascii="Arial" w:hAnsi="Arial" w:cs="Arial"/>
                <w:snapToGrid w:val="0"/>
                <w:color w:val="000000"/>
                <w:szCs w:val="20"/>
              </w:rPr>
              <w:t xml:space="preserve">Instructor’s </w:t>
            </w:r>
            <w:r>
              <w:rPr>
                <w:rFonts w:ascii="Arial" w:hAnsi="Arial" w:cs="Arial"/>
                <w:snapToGrid w:val="0"/>
                <w:color w:val="000000"/>
                <w:szCs w:val="20"/>
              </w:rPr>
              <w:t>Name and Signature:</w:t>
            </w:r>
          </w:p>
        </w:tc>
        <w:tc>
          <w:tcPr>
            <w:tcW w:w="5513" w:type="dxa"/>
          </w:tcPr>
          <w:p w14:paraId="2FF933E2" w14:textId="0CC34D2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IT PT2</w:t>
            </w:r>
          </w:p>
        </w:tc>
      </w:tr>
      <w:tr w:rsidR="001634C9" w14:paraId="19B49822" w14:textId="77777777" w:rsidTr="001634C9">
        <w:tc>
          <w:tcPr>
            <w:tcW w:w="3397" w:type="dxa"/>
          </w:tcPr>
          <w:p w14:paraId="17DDCC30" w14:textId="6E8D80C7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Course / Year / Section:</w:t>
            </w:r>
          </w:p>
        </w:tc>
        <w:tc>
          <w:tcPr>
            <w:tcW w:w="5513" w:type="dxa"/>
          </w:tcPr>
          <w:p w14:paraId="32EF1991" w14:textId="3128FDCE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BSCS4-4</w:t>
            </w:r>
          </w:p>
        </w:tc>
      </w:tr>
      <w:tr w:rsidR="001634C9" w14:paraId="65C6FC22" w14:textId="77777777" w:rsidTr="001634C9">
        <w:tc>
          <w:tcPr>
            <w:tcW w:w="3397" w:type="dxa"/>
          </w:tcPr>
          <w:p w14:paraId="403D1CA1" w14:textId="65F6D3D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Schedule Code:</w:t>
            </w:r>
          </w:p>
        </w:tc>
        <w:tc>
          <w:tcPr>
            <w:tcW w:w="5513" w:type="dxa"/>
          </w:tcPr>
          <w:p w14:paraId="038022E2" w14:textId="2675189F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202612746</w:t>
            </w:r>
          </w:p>
        </w:tc>
      </w:tr>
      <w:tr w:rsidR="001634C9" w14:paraId="2EF8B24E" w14:textId="77777777" w:rsidTr="001634C9">
        <w:tc>
          <w:tcPr>
            <w:tcW w:w="3397" w:type="dxa"/>
          </w:tcPr>
          <w:p w14:paraId="1DC3A1DC" w14:textId="25778DC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Subject Code / Title:</w:t>
            </w:r>
          </w:p>
        </w:tc>
        <w:tc>
          <w:tcPr>
            <w:tcW w:w="5513" w:type="dxa"/>
          </w:tcPr>
          <w:p w14:paraId="752531E9" w14:textId="26059DB2" w:rsidR="001634C9" w:rsidRDefault="001634C9" w:rsidP="001634C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COSC 111A - C S ELECTIVE 3 (INTERNET OF THINGS)</w:t>
            </w:r>
          </w:p>
        </w:tc>
      </w:tr>
      <w:tr w:rsidR="001634C9" w14:paraId="3EBC95BA" w14:textId="77777777" w:rsidTr="001634C9">
        <w:tc>
          <w:tcPr>
            <w:tcW w:w="3397" w:type="dxa"/>
          </w:tcPr>
          <w:p w14:paraId="15DD1B27" w14:textId="2B4AB9C6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Time / Days / Room No.:</w:t>
            </w:r>
          </w:p>
        </w:tc>
        <w:tc>
          <w:tcPr>
            <w:tcW w:w="5513" w:type="dxa"/>
          </w:tcPr>
          <w:p w14:paraId="5E675F36" w14:textId="1120884C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SEE SCHEDULE</w:t>
            </w:r>
          </w:p>
        </w:tc>
      </w:tr>
      <w:tr w:rsidR="001634C9" w14:paraId="7BA103E9" w14:textId="77777777" w:rsidTr="001634C9">
        <w:tc>
          <w:tcPr>
            <w:tcW w:w="3397" w:type="dxa"/>
          </w:tcPr>
          <w:p w14:paraId="63C8C4C1" w14:textId="3B7CAC3D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513" w:type="dxa"/>
          </w:tcPr>
          <w:p w14:paraId="28310531" w14:textId="49023F59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 (Midterm)</w:t>
            </w:r>
          </w:p>
        </w:tc>
      </w:tr>
    </w:tbl>
    <w:p w14:paraId="0A01B1AA" w14:textId="77777777" w:rsidR="001634C9" w:rsidRPr="0017155B" w:rsidRDefault="001634C9" w:rsidP="0017155B">
      <w:pPr>
        <w:spacing w:line="288" w:lineRule="auto"/>
        <w:ind w:left="3600" w:hanging="3600"/>
        <w:jc w:val="both"/>
        <w:rPr>
          <w:rFonts w:ascii="Arial" w:hAnsi="Arial" w:cs="Arial"/>
          <w:snapToGrid w:val="0"/>
          <w:color w:val="000000"/>
          <w:szCs w:val="20"/>
        </w:rPr>
      </w:pPr>
    </w:p>
    <w:p w14:paraId="5B308185" w14:textId="77777777" w:rsidR="00124E15" w:rsidRPr="00AB5960" w:rsidRDefault="00124E15" w:rsidP="00124E15">
      <w:pPr>
        <w:jc w:val="both"/>
        <w:rPr>
          <w:sz w:val="6"/>
          <w:szCs w:val="6"/>
        </w:rPr>
      </w:pPr>
    </w:p>
    <w:p w14:paraId="6EE5AA3F" w14:textId="77777777" w:rsidR="004D7C3D" w:rsidRPr="00B34DA0" w:rsidRDefault="00AB5960" w:rsidP="00B34DA0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</w:t>
      </w:r>
      <w:r w:rsidR="00A10203" w:rsidRPr="00B34DA0">
        <w:rPr>
          <w:rFonts w:ascii="Arial" w:hAnsi="Arial" w:cs="Arial"/>
          <w:i/>
        </w:rPr>
        <w:t>serve</w:t>
      </w:r>
      <w:r w:rsidR="004977E2" w:rsidRPr="00B34DA0">
        <w:rPr>
          <w:rFonts w:ascii="Arial" w:hAnsi="Arial" w:cs="Arial"/>
          <w:i/>
        </w:rPr>
        <w:t>s</w:t>
      </w:r>
      <w:r w:rsidR="00A10203" w:rsidRPr="00B34DA0">
        <w:rPr>
          <w:rFonts w:ascii="Arial" w:hAnsi="Arial" w:cs="Arial"/>
          <w:i/>
        </w:rPr>
        <w:t xml:space="preserve"> as </w:t>
      </w:r>
      <w:r w:rsidR="004977E2" w:rsidRPr="00B34DA0">
        <w:rPr>
          <w:rFonts w:ascii="Arial" w:hAnsi="Arial" w:cs="Arial"/>
          <w:i/>
        </w:rPr>
        <w:t xml:space="preserve">a </w:t>
      </w:r>
      <w:r w:rsidR="00A10203" w:rsidRPr="00B34DA0">
        <w:rPr>
          <w:rFonts w:ascii="Arial" w:hAnsi="Arial" w:cs="Arial"/>
          <w:i/>
        </w:rPr>
        <w:t xml:space="preserve">confirmation that the instructor of this subject has presented &amp; discussed the </w:t>
      </w:r>
      <w:r w:rsidR="00B8542F">
        <w:rPr>
          <w:rFonts w:ascii="Arial" w:hAnsi="Arial" w:cs="Arial"/>
          <w:i/>
        </w:rPr>
        <w:t xml:space="preserve">table of specifications </w:t>
      </w:r>
      <w:r w:rsidR="00A10203" w:rsidRPr="00B34DA0">
        <w:rPr>
          <w:rFonts w:ascii="Arial" w:hAnsi="Arial" w:cs="Arial"/>
          <w:i/>
        </w:rPr>
        <w:t xml:space="preserve">and that </w:t>
      </w:r>
      <w:r w:rsidR="00067BD2">
        <w:rPr>
          <w:rFonts w:ascii="Arial" w:hAnsi="Arial" w:cs="Arial"/>
          <w:i/>
        </w:rPr>
        <w:t>we</w:t>
      </w:r>
      <w:r w:rsidR="00A10203" w:rsidRPr="00B34DA0">
        <w:rPr>
          <w:rFonts w:ascii="Arial" w:hAnsi="Arial" w:cs="Arial"/>
          <w:i/>
        </w:rPr>
        <w:t xml:space="preserve"> have received &amp; reviewed </w:t>
      </w:r>
      <w:r w:rsidR="00B8542F">
        <w:rPr>
          <w:rFonts w:ascii="Arial" w:hAnsi="Arial" w:cs="Arial"/>
          <w:i/>
        </w:rPr>
        <w:t>the contents</w:t>
      </w:r>
      <w:r w:rsidR="00B579A6" w:rsidRPr="00B34DA0">
        <w:rPr>
          <w:rFonts w:ascii="Arial" w:hAnsi="Arial" w:cs="Arial"/>
          <w:i/>
        </w:rPr>
        <w:t>,</w:t>
      </w:r>
      <w:r w:rsidRPr="00B34DA0">
        <w:rPr>
          <w:rFonts w:ascii="Arial" w:hAnsi="Arial" w:cs="Arial"/>
          <w:i/>
        </w:rPr>
        <w:t xml:space="preserve"> </w:t>
      </w:r>
      <w:r w:rsidR="00831818" w:rsidRPr="00B34DA0">
        <w:rPr>
          <w:rFonts w:ascii="Arial" w:hAnsi="Arial" w:cs="Arial"/>
          <w:i/>
        </w:rPr>
        <w:t>thus affixing our signature opposite our names.</w:t>
      </w:r>
    </w:p>
    <w:p w14:paraId="7BC13868" w14:textId="77777777" w:rsidR="00B34DA0" w:rsidRPr="00EE2CA5" w:rsidRDefault="00B34DA0" w:rsidP="0081134D">
      <w:pPr>
        <w:ind w:firstLine="720"/>
        <w:jc w:val="both"/>
        <w:rPr>
          <w:rFonts w:ascii="Arial" w:hAnsi="Arial" w:cs="Arial"/>
          <w:i/>
          <w:sz w:val="20"/>
          <w:szCs w:val="20"/>
        </w:rPr>
      </w:pPr>
    </w:p>
    <w:p w14:paraId="3E9DE1FF" w14:textId="77777777" w:rsidR="004D7C3D" w:rsidRPr="00AB5960" w:rsidRDefault="00831818" w:rsidP="00831818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36"/>
        <w:gridCol w:w="1950"/>
        <w:gridCol w:w="1773"/>
      </w:tblGrid>
      <w:tr w:rsidR="004D7C3D" w14:paraId="0649B299" w14:textId="77777777" w:rsidTr="006A66F5">
        <w:trPr>
          <w:trHeight w:val="500"/>
        </w:trPr>
        <w:tc>
          <w:tcPr>
            <w:tcW w:w="2850" w:type="pct"/>
            <w:vAlign w:val="center"/>
          </w:tcPr>
          <w:p w14:paraId="49F3C2FC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126" w:type="pct"/>
            <w:vAlign w:val="center"/>
          </w:tcPr>
          <w:p w14:paraId="278C2519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46780AF8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AGATO, AERON JAY R.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202300840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ANDES, JANN DALE F.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202303302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ANDRADE, JOVAN WAYNE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202305633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BARRO, DALE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202302759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BUNDAL, MARY AVRIL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202300329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CARPIO, JIROH REINIER R.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202302454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CLEOFAS, JOHN ROMAN T.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202301458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CRUSPE, BRENT TIMOTHY G.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202303795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DOMINGO, ARABELA CARLA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202303989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DOMINGO, MICHELLE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202302187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FERANIL, EARL DEINIEL S.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202302134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GALLARDO, CHARLSON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202306447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GARCIA, NELSYN GWYNETH S.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202303054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GENESELA, DRANREB NIKOLAI F.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202301214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GORION, GWYNETH ANNE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202306091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INTIA, RESLEY EVAN T.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202305323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LARIOSA, LOURENCE S.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202302789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LIGSA, LANZ KAISER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202302807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MACEO, JAZMIN JAY G.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202304430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MAIQUEZ, ROBB EMMANUEL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202301338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MECUA, MARVEY JOSHUA I.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202301975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MIRANDA, BRYLE NATHANIEL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202301478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NERPIO, RICHARD AARON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202304886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PEGENIA, ROI BRYLE THEO L.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202302276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PEÃALBA, LANNAH ELOISE H.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202305957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PONCIANO, CHRISTINE MAY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202301656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REYES, PRINCE JOSHUA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202301585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SERDON, JOHN MICHAEL Q.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202301693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SY, CHRISTOPHER T.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202302831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VALDERRAMA, JOHN MICHAEL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202304284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VALDEZ, LANCE ALMARK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202305758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VILLANUEVA, BILLIE T.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202301705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26D0CBF3" w14:textId="77777777" w:rsidR="009D5BDD" w:rsidRDefault="009D5BDD" w:rsidP="009E1561">
      <w:pPr>
        <w:tabs>
          <w:tab w:val="left" w:pos="7485"/>
        </w:tabs>
        <w:sectPr w:rsidR="009D5BDD" w:rsidSect="00704439">
          <w:headerReference w:type="default" r:id="rId7"/>
          <w:pgSz w:w="11909" w:h="16834" w:code="9"/>
          <w:pgMar w:top="1728" w:right="1080" w:bottom="576" w:left="2160" w:header="432" w:footer="432" w:gutter="0"/>
          <w:cols w:space="720"/>
          <w:docGrid w:linePitch="360"/>
        </w:sectPr>
      </w:pPr>
    </w:p>
    <w:p w14:paraId="738D7FD5" w14:textId="6DD5765D" w:rsidR="00011F8D" w:rsidRPr="009E1561" w:rsidRDefault="00011F8D" w:rsidP="0017155B">
      <w:pPr>
        <w:spacing w:line="288" w:lineRule="auto"/>
        <w:jc w:val="both"/>
      </w:pPr>
    </w:p>
    <w:sectPr w:rsidR="00011F8D" w:rsidRPr="009E1561" w:rsidSect="00704439">
      <w:head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7C991" w14:textId="77777777" w:rsidR="0058325F" w:rsidRDefault="0058325F" w:rsidP="00A17E3B">
      <w:r>
        <w:separator/>
      </w:r>
    </w:p>
  </w:endnote>
  <w:endnote w:type="continuationSeparator" w:id="0">
    <w:p w14:paraId="43317E76" w14:textId="77777777" w:rsidR="0058325F" w:rsidRDefault="0058325F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1C4A7" w14:textId="77777777" w:rsidR="0058325F" w:rsidRDefault="0058325F" w:rsidP="00A17E3B">
      <w:r>
        <w:separator/>
      </w:r>
    </w:p>
  </w:footnote>
  <w:footnote w:type="continuationSeparator" w:id="0">
    <w:p w14:paraId="06A794FC" w14:textId="77777777" w:rsidR="0058325F" w:rsidRDefault="0058325F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5A320" w14:textId="672608EE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27DA5235" wp14:editId="7D907266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816635604" name="Picture 816635604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550FE874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5E557E35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10D7AFD1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3D80A25E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0AE1C7E5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12BE4435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284B5895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6D920FDD" w14:textId="77777777" w:rsidR="00D07025" w:rsidRPr="00BB0436" w:rsidRDefault="00396044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>TABLE OF SPECIFICATIONS (TOS) ACKNOWLEDGEMENT</w:t>
    </w:r>
    <w:r w:rsidR="00BB0436">
      <w:rPr>
        <w:rFonts w:ascii="Arial" w:eastAsia="Times New Roman" w:hAnsi="Arial" w:cs="Arial"/>
        <w:b/>
      </w:rPr>
      <w:t xml:space="preserve"> RECEIPT FORM </w:t>
    </w:r>
  </w:p>
  <w:p w14:paraId="177772EB" w14:textId="16CD9050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543AE" w14:textId="77777777" w:rsidR="005A721C" w:rsidRPr="00EE2CA5" w:rsidRDefault="005A721C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5A52D84"/>
    <w:multiLevelType w:val="hybridMultilevel"/>
    <w:tmpl w:val="2902B4D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004502519">
    <w:abstractNumId w:val="1"/>
  </w:num>
  <w:num w:numId="2" w16cid:durableId="201133272">
    <w:abstractNumId w:val="0"/>
  </w:num>
  <w:num w:numId="3" w16cid:durableId="16556474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61"/>
    <w:rsid w:val="00011F8D"/>
    <w:rsid w:val="000335A7"/>
    <w:rsid w:val="00067BD2"/>
    <w:rsid w:val="000A0CED"/>
    <w:rsid w:val="000A4ED8"/>
    <w:rsid w:val="000F2B60"/>
    <w:rsid w:val="000F2F52"/>
    <w:rsid w:val="00100F56"/>
    <w:rsid w:val="001015E3"/>
    <w:rsid w:val="0011140E"/>
    <w:rsid w:val="001141C5"/>
    <w:rsid w:val="00124E15"/>
    <w:rsid w:val="00134FAF"/>
    <w:rsid w:val="00137473"/>
    <w:rsid w:val="001519C3"/>
    <w:rsid w:val="00153271"/>
    <w:rsid w:val="001634C9"/>
    <w:rsid w:val="001663B4"/>
    <w:rsid w:val="0017155B"/>
    <w:rsid w:val="00191829"/>
    <w:rsid w:val="001B50F2"/>
    <w:rsid w:val="001C19EE"/>
    <w:rsid w:val="001D07CB"/>
    <w:rsid w:val="001D0C5A"/>
    <w:rsid w:val="001D703D"/>
    <w:rsid w:val="00225AFC"/>
    <w:rsid w:val="00225F9E"/>
    <w:rsid w:val="00240242"/>
    <w:rsid w:val="002461E9"/>
    <w:rsid w:val="002867B8"/>
    <w:rsid w:val="002A1D90"/>
    <w:rsid w:val="002C465C"/>
    <w:rsid w:val="002D3A87"/>
    <w:rsid w:val="002E02CE"/>
    <w:rsid w:val="002F4458"/>
    <w:rsid w:val="002F487F"/>
    <w:rsid w:val="003254FC"/>
    <w:rsid w:val="003276FE"/>
    <w:rsid w:val="00343C55"/>
    <w:rsid w:val="00373295"/>
    <w:rsid w:val="00396044"/>
    <w:rsid w:val="003A0268"/>
    <w:rsid w:val="003A2D51"/>
    <w:rsid w:val="003A5BD7"/>
    <w:rsid w:val="003B5D21"/>
    <w:rsid w:val="003B71EC"/>
    <w:rsid w:val="003E75D6"/>
    <w:rsid w:val="003F6B46"/>
    <w:rsid w:val="004414F4"/>
    <w:rsid w:val="00452860"/>
    <w:rsid w:val="0045525B"/>
    <w:rsid w:val="00457B27"/>
    <w:rsid w:val="00467513"/>
    <w:rsid w:val="00472120"/>
    <w:rsid w:val="00482195"/>
    <w:rsid w:val="004867DF"/>
    <w:rsid w:val="004977E2"/>
    <w:rsid w:val="004A27A4"/>
    <w:rsid w:val="004B5854"/>
    <w:rsid w:val="004D7C3D"/>
    <w:rsid w:val="004F0C68"/>
    <w:rsid w:val="00515F6D"/>
    <w:rsid w:val="005217B8"/>
    <w:rsid w:val="00531E34"/>
    <w:rsid w:val="00533768"/>
    <w:rsid w:val="00534CB1"/>
    <w:rsid w:val="0054626F"/>
    <w:rsid w:val="00554400"/>
    <w:rsid w:val="005623D6"/>
    <w:rsid w:val="0056567B"/>
    <w:rsid w:val="0058325F"/>
    <w:rsid w:val="0058798E"/>
    <w:rsid w:val="005A721C"/>
    <w:rsid w:val="005B2016"/>
    <w:rsid w:val="005B4D67"/>
    <w:rsid w:val="005D3116"/>
    <w:rsid w:val="005D3741"/>
    <w:rsid w:val="005E252B"/>
    <w:rsid w:val="005E406D"/>
    <w:rsid w:val="005E62A6"/>
    <w:rsid w:val="00641836"/>
    <w:rsid w:val="0064337D"/>
    <w:rsid w:val="00682757"/>
    <w:rsid w:val="00683F61"/>
    <w:rsid w:val="00690133"/>
    <w:rsid w:val="00690C78"/>
    <w:rsid w:val="00692669"/>
    <w:rsid w:val="00696925"/>
    <w:rsid w:val="006A3BD3"/>
    <w:rsid w:val="006A41B8"/>
    <w:rsid w:val="006A66F5"/>
    <w:rsid w:val="006A7AFD"/>
    <w:rsid w:val="006B3D87"/>
    <w:rsid w:val="006C13E8"/>
    <w:rsid w:val="006E1BCE"/>
    <w:rsid w:val="00704439"/>
    <w:rsid w:val="00721C75"/>
    <w:rsid w:val="00792FA0"/>
    <w:rsid w:val="007A0DF0"/>
    <w:rsid w:val="007A1673"/>
    <w:rsid w:val="007B388F"/>
    <w:rsid w:val="007C7710"/>
    <w:rsid w:val="00805E86"/>
    <w:rsid w:val="0080719F"/>
    <w:rsid w:val="00807C46"/>
    <w:rsid w:val="0081134D"/>
    <w:rsid w:val="00830C87"/>
    <w:rsid w:val="00831818"/>
    <w:rsid w:val="00835FC0"/>
    <w:rsid w:val="00851E64"/>
    <w:rsid w:val="00853DD4"/>
    <w:rsid w:val="00867B32"/>
    <w:rsid w:val="00867D44"/>
    <w:rsid w:val="0087793A"/>
    <w:rsid w:val="00881395"/>
    <w:rsid w:val="00884410"/>
    <w:rsid w:val="0089494E"/>
    <w:rsid w:val="008A063B"/>
    <w:rsid w:val="008A429C"/>
    <w:rsid w:val="008B07E9"/>
    <w:rsid w:val="008C036C"/>
    <w:rsid w:val="008C4330"/>
    <w:rsid w:val="008C783D"/>
    <w:rsid w:val="008E28B9"/>
    <w:rsid w:val="008F752A"/>
    <w:rsid w:val="00910ACC"/>
    <w:rsid w:val="00913AEF"/>
    <w:rsid w:val="0091539A"/>
    <w:rsid w:val="009528C6"/>
    <w:rsid w:val="00952E36"/>
    <w:rsid w:val="009568CD"/>
    <w:rsid w:val="009672C7"/>
    <w:rsid w:val="0098583F"/>
    <w:rsid w:val="00985871"/>
    <w:rsid w:val="009A6D44"/>
    <w:rsid w:val="009C09DD"/>
    <w:rsid w:val="009C184B"/>
    <w:rsid w:val="009D4E2B"/>
    <w:rsid w:val="009D5BDD"/>
    <w:rsid w:val="009E1561"/>
    <w:rsid w:val="009E62B7"/>
    <w:rsid w:val="009F2E78"/>
    <w:rsid w:val="009F43A3"/>
    <w:rsid w:val="00A10203"/>
    <w:rsid w:val="00A17E3B"/>
    <w:rsid w:val="00A26348"/>
    <w:rsid w:val="00A26BC3"/>
    <w:rsid w:val="00A320B2"/>
    <w:rsid w:val="00A360A7"/>
    <w:rsid w:val="00A53D54"/>
    <w:rsid w:val="00A707C8"/>
    <w:rsid w:val="00AA24D3"/>
    <w:rsid w:val="00AA5D6E"/>
    <w:rsid w:val="00AA68A4"/>
    <w:rsid w:val="00AB5960"/>
    <w:rsid w:val="00AC3591"/>
    <w:rsid w:val="00AE5867"/>
    <w:rsid w:val="00AF2E74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72A81"/>
    <w:rsid w:val="00B8542F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46F27"/>
    <w:rsid w:val="00C54BCE"/>
    <w:rsid w:val="00C7660D"/>
    <w:rsid w:val="00CA278B"/>
    <w:rsid w:val="00CB22DF"/>
    <w:rsid w:val="00CC519E"/>
    <w:rsid w:val="00CF4F4B"/>
    <w:rsid w:val="00D058D1"/>
    <w:rsid w:val="00D07025"/>
    <w:rsid w:val="00D14863"/>
    <w:rsid w:val="00D36B68"/>
    <w:rsid w:val="00D52C54"/>
    <w:rsid w:val="00D56202"/>
    <w:rsid w:val="00D63C95"/>
    <w:rsid w:val="00D71EC9"/>
    <w:rsid w:val="00D8184A"/>
    <w:rsid w:val="00DA35D3"/>
    <w:rsid w:val="00DA49E1"/>
    <w:rsid w:val="00DA5549"/>
    <w:rsid w:val="00DA5952"/>
    <w:rsid w:val="00DB279C"/>
    <w:rsid w:val="00E03D61"/>
    <w:rsid w:val="00E151CD"/>
    <w:rsid w:val="00E301D7"/>
    <w:rsid w:val="00E36093"/>
    <w:rsid w:val="00E36FF2"/>
    <w:rsid w:val="00E37963"/>
    <w:rsid w:val="00E4142E"/>
    <w:rsid w:val="00E444CD"/>
    <w:rsid w:val="00E5026E"/>
    <w:rsid w:val="00E604F9"/>
    <w:rsid w:val="00E62C9A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E2CA5"/>
    <w:rsid w:val="00EF1B18"/>
    <w:rsid w:val="00F11519"/>
    <w:rsid w:val="00F12371"/>
    <w:rsid w:val="00F217E6"/>
    <w:rsid w:val="00F2610F"/>
    <w:rsid w:val="00F62DCE"/>
    <w:rsid w:val="00F66E53"/>
    <w:rsid w:val="00F70430"/>
    <w:rsid w:val="00F87A59"/>
    <w:rsid w:val="00F9647A"/>
    <w:rsid w:val="00FA09C7"/>
    <w:rsid w:val="00FA56E3"/>
    <w:rsid w:val="00FC3E22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3F44A"/>
  <w15:docId w15:val="{E5568698-B936-4219-9A3B-C7B9879F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34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1634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23</TotalTime>
  <Pages>3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30</cp:revision>
  <cp:lastPrinted>2024-11-19T04:56:00Z</cp:lastPrinted>
  <dcterms:created xsi:type="dcterms:W3CDTF">2024-11-19T04:55:00Z</dcterms:created>
  <dcterms:modified xsi:type="dcterms:W3CDTF">2026-08-16T14:47:00Z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404c24e19c29a66f9a41e4cc7c7fc2730cb8ce4ad98dc718de0337c27053ad10</vt:lpwstr>
  </property>
</Properties>
</file>