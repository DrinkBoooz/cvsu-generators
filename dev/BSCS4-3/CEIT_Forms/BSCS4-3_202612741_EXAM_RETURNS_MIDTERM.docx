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BSCS4-3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PEÃA, CARL LOWELL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