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CS1-6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07:00AM-09:00AM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SAÑEZ, KEVIN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