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CS3-1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202612691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26 - APPLICATION DEVELOPMENT AND EMERGING TECHNOLOGIES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Mon: 01:00PM-03:00PM / LEC: ITC 402 / ORTEGA; Mon: 03:00PM-05:00PM / LAB: CCL 306 / ORTEGA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ABONG, JOSHUA CALEB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202404145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ALVAREZ, JOYCE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202402770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BAJITA, PRINCE WACKY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202400796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BARREDO, KENJI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202403289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BELANDRES, JOZELL ANTHONY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202406365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BINATO, RICA MAE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202404210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CASABAL, RHEINHEART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202400667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CLEMENTE, NASH AHRON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202402598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CRUZADA, JOHN LOUISE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202400010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IRISH JOY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202401044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DIGNO, JUSTINE KHEAN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202200347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DIMARANAN, PUSO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202402765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EROLES, JANA PATRICIA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202403433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GOMEZ, JONEIL BRIGHT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202401482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GRANA, JOHN MICHAEL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202402544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HOY, AARON JULIUS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202400724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INVENTOR, JOHN VINCENT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202406556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LAYON, JACHINE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202403862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LOPEZ, JOHN CLAUDE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202400134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MAMITA, MARK RUSSEL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202404563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MAULLON, LAWRENCE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202400918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METILLO, MIKE ANGELO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202405033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MONTERROYO, ANGELO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202403058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NAGAÑO , MARC LAURENCE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251010002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NOSA, JEEWELL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202400176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OCHEDA, JOHN VENMARK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202402612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OQUINDO, JOHN ALDRIN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202301877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PAREDES, JOSE MICHAEL ANGELO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202402551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PASCUAL, EDWARD JOHN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202400780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PEJI, RUZELLE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202401636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PELINIA, KARL JOSH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202402869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PITONG, ALYSSA MAE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202302356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PUCAN, SHAZAANEE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202405987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PULVERA, SHERYN JILL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202401233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RAMOS, KEN HEINRICH U.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202400832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RONARIO, JOHANNE CARL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202402963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SANCHEZ, MA. CZARINA ANN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202404617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SISON, JOHN BENEDICT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202404247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TICAYA, GIAN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202404103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VERTUDAZO, RON JACOB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202402238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