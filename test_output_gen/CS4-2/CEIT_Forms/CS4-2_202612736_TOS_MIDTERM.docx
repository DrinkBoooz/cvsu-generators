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 / ORTEGA; Fri: 09:00AM-11:00AM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CORTIÑAS, SOFIA JOEVELLE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SOPEÑA, AARON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TRIÑANES, TRISTAN JAY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