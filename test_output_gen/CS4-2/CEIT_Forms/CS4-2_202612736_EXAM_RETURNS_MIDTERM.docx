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CS4-2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CORTIÑAS, SOFIA JOEVELLE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SOPEÑA, AARON JAY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TRIÑANES, TRISTAN JAY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