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CS4-3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PEÑA, CARL LOWELL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