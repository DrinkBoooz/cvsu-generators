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 1-4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202522383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ITEC50 – WEB SYSTEMS AND TECHNOLOGY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2nd Semester / 2025-2026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