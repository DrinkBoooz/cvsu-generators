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62919" w14:textId="3DE3B15B" w:rsidR="00182D03" w:rsidRPr="00D660DB" w:rsidRDefault="00B34DA0" w:rsidP="00D660DB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C3BA10" wp14:editId="73C5E8CD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0CFE0" w14:textId="77777777" w:rsidR="00B34DA0" w:rsidRPr="00515F6D" w:rsidRDefault="00B34DA0" w:rsidP="007C6143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</w:t>
                            </w:r>
                            <w:r w:rsidR="00E75F35" w:rsidRPr="00515F6D">
                              <w:rPr>
                                <w:rFonts w:ascii="Arial" w:hAnsi="Arial" w:cs="Arial"/>
                                <w:i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C3BA10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810CFE0" w14:textId="77777777" w:rsidR="00B34DA0" w:rsidRPr="00515F6D" w:rsidRDefault="00B34DA0" w:rsidP="007C6143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</w:t>
                      </w:r>
                      <w:r w:rsidR="00E75F35" w:rsidRPr="00515F6D">
                        <w:rPr>
                          <w:rFonts w:ascii="Arial" w:hAnsi="Arial" w:cs="Arial"/>
                          <w:i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D660DB" w14:paraId="4F870FB5" w14:textId="77777777" w:rsidTr="00D660DB">
        <w:tc>
          <w:tcPr>
            <w:tcW w:w="3933" w:type="dxa"/>
          </w:tcPr>
          <w:p w14:paraId="7ED74BDD" w14:textId="287899C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24864EBB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D660DB" w14:paraId="1496D177" w14:textId="77777777" w:rsidTr="00D660DB">
        <w:tc>
          <w:tcPr>
            <w:tcW w:w="3933" w:type="dxa"/>
          </w:tcPr>
          <w:p w14:paraId="0B72804D" w14:textId="5539AB0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42B0D2E1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BSCS2-1</w:t>
            </w:r>
          </w:p>
        </w:tc>
      </w:tr>
      <w:tr w:rsidR="00D660DB" w14:paraId="4668DA44" w14:textId="77777777" w:rsidTr="00D660DB">
        <w:tc>
          <w:tcPr>
            <w:tcW w:w="3933" w:type="dxa"/>
          </w:tcPr>
          <w:p w14:paraId="78EE7FE5" w14:textId="2C953FEF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70AD60D6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202612635</w:t>
            </w:r>
          </w:p>
        </w:tc>
      </w:tr>
      <w:tr w:rsidR="00D660DB" w14:paraId="51C86F24" w14:textId="77777777" w:rsidTr="00D660DB">
        <w:tc>
          <w:tcPr>
            <w:tcW w:w="3933" w:type="dxa"/>
          </w:tcPr>
          <w:p w14:paraId="3F8A4B87" w14:textId="57A4D981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3780584E" w14:textId="77777777" w:rsidR="00D660DB" w:rsidRDefault="00D660DB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DCIT 24A - INFORMATION MANAGEMENT</w:t>
            </w:r>
          </w:p>
        </w:tc>
      </w:tr>
      <w:tr w:rsidR="00D660DB" w14:paraId="70F6A768" w14:textId="77777777" w:rsidTr="00D660DB">
        <w:tc>
          <w:tcPr>
            <w:tcW w:w="3933" w:type="dxa"/>
          </w:tcPr>
          <w:p w14:paraId="11F100B7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65B5226D" w14:textId="3F3F4554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F9BC846" w14:textId="157DF95C" w:rsidR="00AE5867" w:rsidRDefault="00AE5867" w:rsidP="00B34DA0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065EE90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021E1227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results of the examination and that I have received &amp; reviewed my </w:t>
      </w:r>
      <w:r w:rsidR="00B579A6" w:rsidRPr="00B34DA0">
        <w:rPr>
          <w:rFonts w:ascii="Arial" w:hAnsi="Arial" w:cs="Arial"/>
          <w:i/>
        </w:rPr>
        <w:t>examination paper</w:t>
      </w:r>
      <w:r w:rsidR="004977E2" w:rsidRPr="00B34DA0">
        <w:rPr>
          <w:rFonts w:ascii="Arial" w:hAnsi="Arial" w:cs="Arial"/>
          <w:i/>
        </w:rPr>
        <w:t>/</w:t>
      </w:r>
      <w:r w:rsidR="00B579A6" w:rsidRPr="00B34DA0">
        <w:rPr>
          <w:rFonts w:ascii="Arial" w:hAnsi="Arial" w:cs="Arial"/>
          <w:i/>
        </w:rPr>
        <w:t>s,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56AB1186" w14:textId="4B27636A" w:rsidR="00B34DA0" w:rsidRPr="00EE2CA5" w:rsidRDefault="001922F6" w:rsidP="00DF4D5F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MIDTERM</w:t>
      </w:r>
      <w:r w:rsidR="00DF4D5F">
        <w:rPr>
          <w:rFonts w:ascii="Arial" w:hAnsi="Arial" w:cs="Arial"/>
          <w:i/>
          <w:sz w:val="20"/>
          <w:szCs w:val="20"/>
        </w:rPr>
        <w:t xml:space="preserve"> </w:t>
      </w:r>
      <w:r w:rsidR="00FA2353">
        <w:rPr>
          <w:rFonts w:ascii="Arial" w:hAnsi="Arial" w:cs="Arial"/>
          <w:i/>
          <w:sz w:val="20"/>
          <w:szCs w:val="20"/>
        </w:rPr>
        <w:t>EXAMINATION</w:t>
      </w:r>
    </w:p>
    <w:p w14:paraId="7BCC13BA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182D03" w14:paraId="2D9C630C" w14:textId="77777777" w:rsidTr="00F60CD5">
        <w:trPr>
          <w:trHeight w:val="500"/>
        </w:trPr>
        <w:tc>
          <w:tcPr>
            <w:tcW w:w="2948" w:type="pct"/>
            <w:vAlign w:val="center"/>
          </w:tcPr>
          <w:p w14:paraId="5F1DB371" w14:textId="63273A1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1179CD0C" w14:textId="72EC3847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08BBF46B" w14:textId="6B37F74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AGATEP, YZA XANDRA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251010293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ALAMPAY, MIGUEL SEBASTIAN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251010290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ARZAGA, MIEJIKEN IAN J.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251010933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BAUTISTA, RHEALLYNE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251010570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CASAJEROS, SHANE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251010202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CASESERANO, PRYCE MEIER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251010819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 GUIA, ALJIRO KIM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251010616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DEANG, MARIA SHARAPOVA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251010413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DERECHO, AELEX CHRYSLY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251010449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ESTERON, KHEN AARON I.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251010531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GENER, JOHN RALPH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251010938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LEODER, DANIEL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251010841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LIMBUHAN , SIMON PETERSON  N.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251010670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LUMBIS, JOHN 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251010956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MALABANAN, VINCE EMANUEL 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251010521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MARJALINO, NOAH MAE E.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251010381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MARTAL, DRAE JETHRO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251010352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MELANIS, SHANE ZACHARY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251010931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MUYO, MARK DUSTIN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251010717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PARAGAS, KENNETH JOHN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261016993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PAYAD, ALLIEAH CASSANDRA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251010074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PERRIN, SEAN ANDREI E.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251010954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PLACIDO, GIAN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251010045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PULIDO, MIKHAIL ANGEL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251010299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RAMIREZ, LEILA JOLENE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251010006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RAMOS, JOHN CYRUS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251010848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ROMARAOG, CHELZY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251010185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TOLEDO, MILES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251010562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TUATIS, MARK ANGELO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251011689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VALENZUELA, NEIL ALYN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251010948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VILLALOBOS, KIM NICOLE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251010777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32A31C3" w14:textId="77777777" w:rsidR="00011F8D" w:rsidRPr="00533768" w:rsidRDefault="00011F8D" w:rsidP="00AB5960"/>
    <w:sectPr w:rsidR="00011F8D" w:rsidRPr="00533768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C9CAD" w14:textId="77777777" w:rsidR="00E4493F" w:rsidRDefault="00E4493F" w:rsidP="00A17E3B">
      <w:r>
        <w:separator/>
      </w:r>
    </w:p>
  </w:endnote>
  <w:endnote w:type="continuationSeparator" w:id="0">
    <w:p w14:paraId="57D07105" w14:textId="77777777" w:rsidR="00E4493F" w:rsidRDefault="00E4493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D8CB2" w14:textId="77777777" w:rsidR="00E4493F" w:rsidRDefault="00E4493F" w:rsidP="00A17E3B">
      <w:r>
        <w:separator/>
      </w:r>
    </w:p>
  </w:footnote>
  <w:footnote w:type="continuationSeparator" w:id="0">
    <w:p w14:paraId="3E4DE2BC" w14:textId="77777777" w:rsidR="00E4493F" w:rsidRDefault="00E4493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F2B60"/>
    <w:rsid w:val="000F2F52"/>
    <w:rsid w:val="001015E3"/>
    <w:rsid w:val="0011140E"/>
    <w:rsid w:val="001141C5"/>
    <w:rsid w:val="0012089F"/>
    <w:rsid w:val="00124E15"/>
    <w:rsid w:val="001372DD"/>
    <w:rsid w:val="00137473"/>
    <w:rsid w:val="001519C3"/>
    <w:rsid w:val="00153271"/>
    <w:rsid w:val="001663B4"/>
    <w:rsid w:val="00182D03"/>
    <w:rsid w:val="00191829"/>
    <w:rsid w:val="001922F6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F6B46"/>
    <w:rsid w:val="004414F4"/>
    <w:rsid w:val="0045525B"/>
    <w:rsid w:val="00467513"/>
    <w:rsid w:val="00472120"/>
    <w:rsid w:val="00476986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76C0E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B07E9"/>
    <w:rsid w:val="008B1137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1DBC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E5867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26942"/>
    <w:rsid w:val="00D36B68"/>
    <w:rsid w:val="00D47029"/>
    <w:rsid w:val="00D52C54"/>
    <w:rsid w:val="00D56202"/>
    <w:rsid w:val="00D63C95"/>
    <w:rsid w:val="00D660DB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21652"/>
    <w:rsid w:val="00E301D7"/>
    <w:rsid w:val="00E36093"/>
    <w:rsid w:val="00E37963"/>
    <w:rsid w:val="00E4142E"/>
    <w:rsid w:val="00E444CD"/>
    <w:rsid w:val="00E4493F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04C3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D660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72</cp:revision>
  <cp:lastPrinted>2023-05-29T00:12:00Z</cp:lastPrinted>
  <dcterms:created xsi:type="dcterms:W3CDTF">2016-07-30T03:04:00Z</dcterms:created>
  <dcterms:modified xsi:type="dcterms:W3CDTF">2026-08-16T14:47:00Z</dcterms:modified>
</cp:coreProperties>
</file>