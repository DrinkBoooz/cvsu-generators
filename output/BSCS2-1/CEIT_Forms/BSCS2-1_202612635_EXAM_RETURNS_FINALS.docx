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BSCS2-1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202612635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24A - INFORMATION MANAGEMENT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AGATEP, YZA XANDRA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ALAMPAY, MIGUEL SEBASTIAN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ARZAGA, MIEJIKEN IAN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RHEALLYNE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CASAJEROS, SHANE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CASESERANO, PRYCE MEIER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251010819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GUIA, ALJIRO KIM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251010616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DEANG, MARIA SHARAPOVA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DERECHO, AELEX CHRYSLY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251010449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ESTERON, KHEN AARON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GENER, JOHN RALPH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LEODER, DANIEL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LIMBUHAN , SIMON PETERSON 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LUMBIS, JOHN 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MALABANAN, VINCE EMANUEL 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MARJALINO, NOAH MAE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MARTAL, DRAE JETHRO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MELANIS, SHANE ZACHARY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MUYO, MARK DUSTIN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251010717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PARAGAS, KENNETH JOHN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PAYAD, ALLIEAH CASSANDRA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251010074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PERRIN, SEAN ANDREI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PLACIDO, GIAN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PULIDO, MIKHAIL ANGEL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RAMIREZ, LEILA JOLENE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JOHN CYRUS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ROMARAOG, CHELZY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MILES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TUATIS, MARK ANGELO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251011689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VALENZUELA, NEIL ALYN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VILLALOBOS, KIM NICOLE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251010777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