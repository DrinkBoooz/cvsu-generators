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C4DE" w14:textId="77777777" w:rsidR="00361533" w:rsidRPr="00BB11DA" w:rsidRDefault="00361533" w:rsidP="00361533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24C72F" wp14:editId="6AFA1191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8910F" w14:textId="77777777" w:rsidR="00361533" w:rsidRPr="009E1561" w:rsidRDefault="00361533" w:rsidP="0036153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24C72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968910F" w14:textId="77777777" w:rsidR="00361533" w:rsidRPr="009E1561" w:rsidRDefault="00361533" w:rsidP="0036153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355" w:type="dxa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2"/>
        <w:gridCol w:w="5513"/>
      </w:tblGrid>
      <w:tr w:rsidR="005C1399" w14:paraId="03692303" w14:textId="77777777" w:rsidTr="005C1399">
        <w:tc>
          <w:tcPr>
            <w:tcW w:w="3842" w:type="dxa"/>
          </w:tcPr>
          <w:p w14:paraId="56C14F6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51108FCA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5C1399" w14:paraId="11384C36" w14:textId="77777777" w:rsidTr="005C1399">
        <w:tc>
          <w:tcPr>
            <w:tcW w:w="3842" w:type="dxa"/>
          </w:tcPr>
          <w:p w14:paraId="7370C968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48EB9823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BSCS2-1</w:t>
            </w:r>
          </w:p>
        </w:tc>
      </w:tr>
      <w:tr w:rsidR="005C1399" w14:paraId="78F5929C" w14:textId="77777777" w:rsidTr="005C1399">
        <w:tc>
          <w:tcPr>
            <w:tcW w:w="3842" w:type="dxa"/>
          </w:tcPr>
          <w:p w14:paraId="37D070C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5282A4B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202612635</w:t>
            </w:r>
          </w:p>
        </w:tc>
      </w:tr>
      <w:tr w:rsidR="005C1399" w14:paraId="3ADB9D07" w14:textId="77777777" w:rsidTr="005C1399">
        <w:tc>
          <w:tcPr>
            <w:tcW w:w="3842" w:type="dxa"/>
          </w:tcPr>
          <w:p w14:paraId="0006693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10FFA7F8" w14:textId="77777777" w:rsidR="005C1399" w:rsidRDefault="005C139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DCIT 24A - INFORMATION MANAGEMENT</w:t>
            </w:r>
          </w:p>
        </w:tc>
      </w:tr>
      <w:tr w:rsidR="005C1399" w14:paraId="6D80A869" w14:textId="77777777" w:rsidTr="005C1399">
        <w:tc>
          <w:tcPr>
            <w:tcW w:w="3842" w:type="dxa"/>
          </w:tcPr>
          <w:p w14:paraId="1623E510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7A175E11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SEE SCHEDULE</w:t>
            </w:r>
          </w:p>
        </w:tc>
      </w:tr>
      <w:tr w:rsidR="005C1399" w14:paraId="3CE98841" w14:textId="77777777" w:rsidTr="005C1399">
        <w:tc>
          <w:tcPr>
            <w:tcW w:w="3842" w:type="dxa"/>
          </w:tcPr>
          <w:p w14:paraId="7BC9B64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0461F46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(Finals)</w:t>
            </w:r>
          </w:p>
        </w:tc>
      </w:tr>
    </w:tbl>
    <w:p w14:paraId="05EC71F1" w14:textId="77777777" w:rsidR="00361533" w:rsidRPr="00AB5960" w:rsidRDefault="00361533" w:rsidP="00361533">
      <w:pPr>
        <w:jc w:val="both"/>
        <w:rPr>
          <w:sz w:val="6"/>
          <w:szCs w:val="6"/>
        </w:rPr>
      </w:pPr>
    </w:p>
    <w:p w14:paraId="5ADBDACE" w14:textId="77777777" w:rsidR="00361533" w:rsidRPr="00B34DA0" w:rsidRDefault="00361533" w:rsidP="00361533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serves as a confirmation that the instructor of this subject has presented &amp; discussed the </w:t>
      </w:r>
      <w:r>
        <w:rPr>
          <w:rFonts w:ascii="Arial" w:hAnsi="Arial" w:cs="Arial"/>
          <w:i/>
        </w:rPr>
        <w:t xml:space="preserve">table of specifications </w:t>
      </w:r>
      <w:r w:rsidRPr="00B34DA0">
        <w:rPr>
          <w:rFonts w:ascii="Arial" w:hAnsi="Arial" w:cs="Arial"/>
          <w:i/>
        </w:rPr>
        <w:t xml:space="preserve">and that </w:t>
      </w:r>
      <w:r>
        <w:rPr>
          <w:rFonts w:ascii="Arial" w:hAnsi="Arial" w:cs="Arial"/>
          <w:i/>
        </w:rPr>
        <w:t>we</w:t>
      </w:r>
      <w:r w:rsidRPr="00B34DA0">
        <w:rPr>
          <w:rFonts w:ascii="Arial" w:hAnsi="Arial" w:cs="Arial"/>
          <w:i/>
        </w:rPr>
        <w:t xml:space="preserve"> have received &amp; reviewed </w:t>
      </w:r>
      <w:r>
        <w:rPr>
          <w:rFonts w:ascii="Arial" w:hAnsi="Arial" w:cs="Arial"/>
          <w:i/>
        </w:rPr>
        <w:t>the contents</w:t>
      </w:r>
      <w:r w:rsidRPr="00B34DA0">
        <w:rPr>
          <w:rFonts w:ascii="Arial" w:hAnsi="Arial" w:cs="Arial"/>
          <w:i/>
        </w:rPr>
        <w:t>, thus affixing our signature opposite our names.</w:t>
      </w:r>
    </w:p>
    <w:p w14:paraId="3F65E9C7" w14:textId="77777777" w:rsidR="00361533" w:rsidRPr="00EE2CA5" w:rsidRDefault="00361533" w:rsidP="00361533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43C64212" w14:textId="77777777" w:rsidR="00361533" w:rsidRPr="00AB5960" w:rsidRDefault="00361533" w:rsidP="00361533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361533" w14:paraId="70D82049" w14:textId="77777777" w:rsidTr="00CB124E">
        <w:trPr>
          <w:trHeight w:val="500"/>
        </w:trPr>
        <w:tc>
          <w:tcPr>
            <w:tcW w:w="2850" w:type="pct"/>
            <w:vAlign w:val="center"/>
          </w:tcPr>
          <w:p w14:paraId="27E19105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1385368D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788A6881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AGATEP, YZA XANDRA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251010293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ALAMPAY, MIGUEL SEBASTIAN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251010290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ARZAGA, MIEJIKEN IAN J.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251010933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BAUTISTA, RHEALLYNE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251010570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CASAJEROS, SHANE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251010202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CASESERANO, PRYCE MEIER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251010819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 GUIA, ALJIRO KIM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251010616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DEANG, MARIA SHARAPOVA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251010413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DERECHO, AELEX CHRYSLY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251010449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ESTERON, KHEN AARON I.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251010531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GENER, JOHN RALPH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251010938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LEODER, DANIEL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251010841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LIMBUHAN , SIMON PETERSON  N.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251010670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LUMBIS, JOHN 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251010956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MALABANAN, VINCE EMANUEL 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251010521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MARJALINO, NOAH MAE E.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251010381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MARTAL, DRAE JETHRO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251010352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MELANIS, SHANE ZACHARY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251010931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MUYO, MARK DUSTIN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251010717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PARAGAS, KENNETH JOHN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261016993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PAYAD, ALLIEAH CASSANDRA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251010074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PERRIN, SEAN ANDREI E.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251010954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PLACIDO, GIAN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251010045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PULIDO, MIKHAIL ANGEL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251010299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RAMIREZ, LEILA JOLENE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251010006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RAMOS, JOHN CYRUS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251010848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ROMARAOG, CHELZY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251010185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TOLEDO, MILES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251010562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TUATIS, MARK ANGELO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251011689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VALENZUELA, NEIL ALYN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251010948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VILLALOBOS, KIM NICOLE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251010777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F504CF0" w14:textId="77777777" w:rsidR="00361533" w:rsidRDefault="00361533" w:rsidP="00361533">
      <w:pPr>
        <w:tabs>
          <w:tab w:val="left" w:pos="7485"/>
        </w:tabs>
        <w:sectPr w:rsidR="00361533" w:rsidSect="00361533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7E8649C" w:rsidR="00011F8D" w:rsidRPr="00361533" w:rsidRDefault="00011F8D" w:rsidP="00361533"/>
    <w:sectPr w:rsidR="00011F8D" w:rsidRPr="00361533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F4490" w14:textId="77777777" w:rsidR="00D76FF2" w:rsidRDefault="00D76FF2" w:rsidP="00A17E3B">
      <w:r>
        <w:separator/>
      </w:r>
    </w:p>
  </w:endnote>
  <w:endnote w:type="continuationSeparator" w:id="0">
    <w:p w14:paraId="1FD23ACA" w14:textId="77777777" w:rsidR="00D76FF2" w:rsidRDefault="00D76FF2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C233C" w14:textId="77777777" w:rsidR="00D76FF2" w:rsidRDefault="00D76FF2" w:rsidP="00A17E3B">
      <w:r>
        <w:separator/>
      </w:r>
    </w:p>
  </w:footnote>
  <w:footnote w:type="continuationSeparator" w:id="0">
    <w:p w14:paraId="3A66671B" w14:textId="77777777" w:rsidR="00D76FF2" w:rsidRDefault="00D76FF2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0CA0F" w14:textId="77777777" w:rsidR="00361533" w:rsidRPr="00B02E39" w:rsidRDefault="0036153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60288" behindDoc="0" locked="0" layoutInCell="1" allowOverlap="1" wp14:anchorId="602AE6E9" wp14:editId="68E96909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65D467F4" w14:textId="77777777" w:rsidR="00361533" w:rsidRDefault="0036153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20A4F8EC" w14:textId="77777777" w:rsidR="00361533" w:rsidRPr="00D97222" w:rsidRDefault="0036153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73EE442E" w14:textId="77777777" w:rsidR="00361533" w:rsidRPr="00EE2CA5" w:rsidRDefault="0036153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16BA9FBC" w14:textId="77777777" w:rsidR="00361533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08EAF10" w14:textId="77777777" w:rsidR="00361533" w:rsidRPr="00EE2CA5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4CDEC264" w14:textId="77777777" w:rsidR="00361533" w:rsidRDefault="00361533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18D45E68" w14:textId="77777777" w:rsidR="00361533" w:rsidRPr="00EE2CA5" w:rsidRDefault="00361533" w:rsidP="00E80D70">
    <w:pPr>
      <w:jc w:val="center"/>
      <w:rPr>
        <w:rFonts w:ascii="Arial" w:eastAsia="Times New Roman" w:hAnsi="Arial" w:cs="Arial"/>
        <w:b/>
      </w:rPr>
    </w:pPr>
  </w:p>
  <w:p w14:paraId="26367AB9" w14:textId="77777777" w:rsidR="00361533" w:rsidRPr="00BB0436" w:rsidRDefault="00361533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TABLE OF SPECIFICATIONS (TOS) ACKNOWLEDGEMENT RECEIPT FORM </w:t>
    </w:r>
  </w:p>
  <w:p w14:paraId="130ED4DD" w14:textId="77777777" w:rsidR="00361533" w:rsidRPr="00EE2CA5" w:rsidRDefault="00361533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772EB" w14:textId="77777777" w:rsidR="00B34DA0" w:rsidRPr="00EE2CA5" w:rsidRDefault="00B34DA0" w:rsidP="00361533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9C2F87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325744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67BD2"/>
    <w:rsid w:val="000A0CED"/>
    <w:rsid w:val="000A4ED8"/>
    <w:rsid w:val="000F2B60"/>
    <w:rsid w:val="000F2F52"/>
    <w:rsid w:val="001015E3"/>
    <w:rsid w:val="0011140E"/>
    <w:rsid w:val="001141C5"/>
    <w:rsid w:val="00124E15"/>
    <w:rsid w:val="00134FAF"/>
    <w:rsid w:val="00137473"/>
    <w:rsid w:val="001519C3"/>
    <w:rsid w:val="00153271"/>
    <w:rsid w:val="001663B4"/>
    <w:rsid w:val="00191829"/>
    <w:rsid w:val="001B50F2"/>
    <w:rsid w:val="001C19EE"/>
    <w:rsid w:val="001D07CB"/>
    <w:rsid w:val="001D0C5A"/>
    <w:rsid w:val="001D3CCB"/>
    <w:rsid w:val="001D703D"/>
    <w:rsid w:val="00225AFC"/>
    <w:rsid w:val="00225F9E"/>
    <w:rsid w:val="00240242"/>
    <w:rsid w:val="002461E9"/>
    <w:rsid w:val="00272BA8"/>
    <w:rsid w:val="002867B8"/>
    <w:rsid w:val="0029100A"/>
    <w:rsid w:val="002A1D90"/>
    <w:rsid w:val="002D3A87"/>
    <w:rsid w:val="002E02CE"/>
    <w:rsid w:val="002F4458"/>
    <w:rsid w:val="002F487F"/>
    <w:rsid w:val="003254FC"/>
    <w:rsid w:val="003276FE"/>
    <w:rsid w:val="00331D44"/>
    <w:rsid w:val="00343C55"/>
    <w:rsid w:val="00361533"/>
    <w:rsid w:val="00373295"/>
    <w:rsid w:val="00381DA6"/>
    <w:rsid w:val="00396044"/>
    <w:rsid w:val="003A0268"/>
    <w:rsid w:val="003A2D51"/>
    <w:rsid w:val="003A5BD7"/>
    <w:rsid w:val="003B5D21"/>
    <w:rsid w:val="003C5B39"/>
    <w:rsid w:val="003E75D6"/>
    <w:rsid w:val="003F3DF6"/>
    <w:rsid w:val="003F6B46"/>
    <w:rsid w:val="004414F4"/>
    <w:rsid w:val="00452860"/>
    <w:rsid w:val="00454B59"/>
    <w:rsid w:val="0045525B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798E"/>
    <w:rsid w:val="005B2016"/>
    <w:rsid w:val="005B4D67"/>
    <w:rsid w:val="005C1399"/>
    <w:rsid w:val="005D3116"/>
    <w:rsid w:val="005D3741"/>
    <w:rsid w:val="005E252B"/>
    <w:rsid w:val="005E406D"/>
    <w:rsid w:val="00641836"/>
    <w:rsid w:val="0064337D"/>
    <w:rsid w:val="00646804"/>
    <w:rsid w:val="00665ACC"/>
    <w:rsid w:val="00681EDA"/>
    <w:rsid w:val="00682757"/>
    <w:rsid w:val="00683F61"/>
    <w:rsid w:val="00690C78"/>
    <w:rsid w:val="00692669"/>
    <w:rsid w:val="00696925"/>
    <w:rsid w:val="006A3BD3"/>
    <w:rsid w:val="006A41B8"/>
    <w:rsid w:val="006A66F5"/>
    <w:rsid w:val="006A7AFD"/>
    <w:rsid w:val="006B3D87"/>
    <w:rsid w:val="00704439"/>
    <w:rsid w:val="00721C75"/>
    <w:rsid w:val="00792FA0"/>
    <w:rsid w:val="007A0DF0"/>
    <w:rsid w:val="007A1673"/>
    <w:rsid w:val="007B388F"/>
    <w:rsid w:val="007C7710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A7773"/>
    <w:rsid w:val="008B07E9"/>
    <w:rsid w:val="008C036C"/>
    <w:rsid w:val="008C4330"/>
    <w:rsid w:val="008C68C2"/>
    <w:rsid w:val="008C783D"/>
    <w:rsid w:val="008D12A5"/>
    <w:rsid w:val="008E28B9"/>
    <w:rsid w:val="00910ACC"/>
    <w:rsid w:val="00913AEF"/>
    <w:rsid w:val="0091539A"/>
    <w:rsid w:val="009528C6"/>
    <w:rsid w:val="00952E36"/>
    <w:rsid w:val="009568CD"/>
    <w:rsid w:val="009672C7"/>
    <w:rsid w:val="0098583F"/>
    <w:rsid w:val="00995A58"/>
    <w:rsid w:val="009A6D44"/>
    <w:rsid w:val="009C09DD"/>
    <w:rsid w:val="009C184B"/>
    <w:rsid w:val="009E1561"/>
    <w:rsid w:val="009E62B7"/>
    <w:rsid w:val="009F2E78"/>
    <w:rsid w:val="009F43A3"/>
    <w:rsid w:val="00A07932"/>
    <w:rsid w:val="00A10203"/>
    <w:rsid w:val="00A17E3B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C4C0B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12916"/>
    <w:rsid w:val="00C21051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76FF2"/>
    <w:rsid w:val="00D92DCE"/>
    <w:rsid w:val="00DA35D3"/>
    <w:rsid w:val="00DA49E1"/>
    <w:rsid w:val="00DA5549"/>
    <w:rsid w:val="00DA5952"/>
    <w:rsid w:val="00DB10FB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2DE0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A5D1C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C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665ACC"/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31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