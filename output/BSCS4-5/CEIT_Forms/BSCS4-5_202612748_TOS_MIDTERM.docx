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BSCS4-5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202612748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ALANO, JUAN KARLO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ANGON, PAULEEN KIM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AYUBAN, RENZ PAOLO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BENDO, MARIA KAZANDRA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CASPE, TRISTAN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CONDES, JANNAH JOY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CUARESMA, JOHN RHEYSTER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202301199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CUETRA, CHRISTIAN MICHEAL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202301425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DIAZ, LORAINNE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202303534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KENNETH DANIEL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202304137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FAJARDO, IAN CARL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IGNACO, JANESSA MAE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LAURON, SHAINA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202305737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LAYUGAN, EARL NICK WENIEL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MADRIGAL, VINCE JOSEPH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202302995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MEDINA, IAN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ROSE ANN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KRISHIA ALEIAH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MAURICE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NEQUIOTA, KRYSTINE KAYE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NOTARTE, DENNICE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202303853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HAZEL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202302007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QUIBAN, JOHN ACEDRICK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202303158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ROFLO, KYL GABRIELLE 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202305029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ROMO, MARK CHRISTIAN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202300455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SEVILLA, JETHRO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202304596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GENESIS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TANGLAO, ISABELLA FAITH W.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FITZ JERMAINE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HAN ZANDER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202300684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MERRY JOY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202300118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