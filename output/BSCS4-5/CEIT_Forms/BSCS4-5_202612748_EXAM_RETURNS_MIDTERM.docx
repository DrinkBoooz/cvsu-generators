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62919" w14:textId="3DE3B15B" w:rsidR="00182D03" w:rsidRPr="00D660DB" w:rsidRDefault="00B34DA0" w:rsidP="00D660DB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C3BA10" wp14:editId="73C5E8CD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10CFE0" w14:textId="77777777" w:rsidR="00B34DA0" w:rsidRPr="00515F6D" w:rsidRDefault="00B34DA0" w:rsidP="007C6143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515F6D">
                              <w:rPr>
                                <w:rFonts w:ascii="Arial" w:hAnsi="Arial" w:cs="Arial"/>
                                <w:i/>
                              </w:rPr>
                              <w:t>CEIT- QF - 0</w:t>
                            </w:r>
                            <w:r w:rsidR="00E75F35" w:rsidRPr="00515F6D">
                              <w:rPr>
                                <w:rFonts w:ascii="Arial" w:hAnsi="Arial" w:cs="Arial"/>
                                <w:i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4C3BA10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5810CFE0" w14:textId="77777777" w:rsidR="00B34DA0" w:rsidRPr="00515F6D" w:rsidRDefault="00B34DA0" w:rsidP="007C6143">
                      <w:pPr>
                        <w:jc w:val="center"/>
                        <w:rPr>
                          <w:i/>
                        </w:rPr>
                      </w:pPr>
                      <w:r w:rsidRPr="00515F6D">
                        <w:rPr>
                          <w:rFonts w:ascii="Arial" w:hAnsi="Arial" w:cs="Arial"/>
                          <w:i/>
                        </w:rPr>
                        <w:t>CEIT- QF - 0</w:t>
                      </w:r>
                      <w:r w:rsidR="00E75F35" w:rsidRPr="00515F6D">
                        <w:rPr>
                          <w:rFonts w:ascii="Arial" w:hAnsi="Arial" w:cs="Arial"/>
                          <w:i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9153" w:type="dxa"/>
        <w:tblInd w:w="-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3"/>
        <w:gridCol w:w="5220"/>
      </w:tblGrid>
      <w:tr w:rsidR="00D660DB" w14:paraId="4F870FB5" w14:textId="77777777" w:rsidTr="00D660DB">
        <w:tc>
          <w:tcPr>
            <w:tcW w:w="3933" w:type="dxa"/>
          </w:tcPr>
          <w:p w14:paraId="7ED74BDD" w14:textId="287899C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INSTRUCTOR’S</w:t>
            </w:r>
            <w:r>
              <w:rPr>
                <w:rFonts w:ascii="Arial" w:hAnsi="Arial" w:cs="Arial"/>
              </w:rPr>
              <w:t xml:space="preserve"> </w:t>
            </w:r>
            <w:r w:rsidRPr="00BB0436">
              <w:rPr>
                <w:rFonts w:ascii="Arial" w:hAnsi="Arial" w:cs="Arial"/>
              </w:rPr>
              <w:t>NAME/SIGNATURE</w:t>
            </w:r>
          </w:p>
        </w:tc>
        <w:tc>
          <w:tcPr>
            <w:tcW w:w="5220" w:type="dxa"/>
          </w:tcPr>
          <w:p w14:paraId="24864EBB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IT PT2</w:t>
            </w:r>
          </w:p>
        </w:tc>
      </w:tr>
      <w:tr w:rsidR="00D660DB" w14:paraId="1496D177" w14:textId="77777777" w:rsidTr="00D660DB">
        <w:tc>
          <w:tcPr>
            <w:tcW w:w="3933" w:type="dxa"/>
          </w:tcPr>
          <w:p w14:paraId="0B72804D" w14:textId="5539AB0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COURSE / YEAR / SECTION</w:t>
            </w:r>
          </w:p>
        </w:tc>
        <w:tc>
          <w:tcPr>
            <w:tcW w:w="5220" w:type="dxa"/>
          </w:tcPr>
          <w:p w14:paraId="42B0D2E1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BSCS4-5</w:t>
            </w:r>
          </w:p>
        </w:tc>
      </w:tr>
      <w:tr w:rsidR="00D660DB" w14:paraId="4668DA44" w14:textId="77777777" w:rsidTr="00D660DB">
        <w:tc>
          <w:tcPr>
            <w:tcW w:w="3933" w:type="dxa"/>
          </w:tcPr>
          <w:p w14:paraId="78EE7FE5" w14:textId="2C953FEF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SCHEDULE CODE</w:t>
            </w:r>
          </w:p>
        </w:tc>
        <w:tc>
          <w:tcPr>
            <w:tcW w:w="5220" w:type="dxa"/>
          </w:tcPr>
          <w:p w14:paraId="70AD60D6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202612748</w:t>
            </w:r>
          </w:p>
        </w:tc>
      </w:tr>
      <w:tr w:rsidR="00D660DB" w14:paraId="51C86F24" w14:textId="77777777" w:rsidTr="00D660DB">
        <w:tc>
          <w:tcPr>
            <w:tcW w:w="3933" w:type="dxa"/>
          </w:tcPr>
          <w:p w14:paraId="3F8A4B87" w14:textId="57A4D981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SUBJECT CODE / TITLE</w:t>
            </w:r>
          </w:p>
        </w:tc>
        <w:tc>
          <w:tcPr>
            <w:tcW w:w="5220" w:type="dxa"/>
          </w:tcPr>
          <w:p w14:paraId="3780584E" w14:textId="77777777" w:rsidR="00D660DB" w:rsidRDefault="00D660DB" w:rsidP="0022518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ITEC 80LEC - HUMAN COMPUTER INTERACTION</w:t>
            </w:r>
          </w:p>
        </w:tc>
      </w:tr>
      <w:tr w:rsidR="00D660DB" w14:paraId="70F6A768" w14:textId="77777777" w:rsidTr="00D660DB">
        <w:tc>
          <w:tcPr>
            <w:tcW w:w="3933" w:type="dxa"/>
          </w:tcPr>
          <w:p w14:paraId="11F100B7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220" w:type="dxa"/>
          </w:tcPr>
          <w:p w14:paraId="65B5226D" w14:textId="3F3F4554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</w:t>
            </w:r>
          </w:p>
        </w:tc>
      </w:tr>
    </w:tbl>
    <w:p w14:paraId="2F9BC846" w14:textId="157DF95C" w:rsidR="00AE5867" w:rsidRDefault="00AE5867" w:rsidP="00B34DA0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</w:p>
    <w:p w14:paraId="065EE905" w14:textId="77777777" w:rsidR="00124E15" w:rsidRPr="00AB5960" w:rsidRDefault="00124E15" w:rsidP="00124E15">
      <w:pPr>
        <w:jc w:val="both"/>
        <w:rPr>
          <w:sz w:val="6"/>
          <w:szCs w:val="6"/>
        </w:rPr>
      </w:pPr>
    </w:p>
    <w:p w14:paraId="021E1227" w14:textId="77777777" w:rsidR="004D7C3D" w:rsidRPr="00B34DA0" w:rsidRDefault="00AB5960" w:rsidP="00B34DA0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</w:t>
      </w:r>
      <w:r w:rsidR="00A10203" w:rsidRPr="00B34DA0">
        <w:rPr>
          <w:rFonts w:ascii="Arial" w:hAnsi="Arial" w:cs="Arial"/>
          <w:i/>
        </w:rPr>
        <w:t>serve</w:t>
      </w:r>
      <w:r w:rsidR="004977E2" w:rsidRPr="00B34DA0">
        <w:rPr>
          <w:rFonts w:ascii="Arial" w:hAnsi="Arial" w:cs="Arial"/>
          <w:i/>
        </w:rPr>
        <w:t>s</w:t>
      </w:r>
      <w:r w:rsidR="00A10203" w:rsidRPr="00B34DA0">
        <w:rPr>
          <w:rFonts w:ascii="Arial" w:hAnsi="Arial" w:cs="Arial"/>
          <w:i/>
        </w:rPr>
        <w:t xml:space="preserve"> as </w:t>
      </w:r>
      <w:r w:rsidR="004977E2" w:rsidRPr="00B34DA0">
        <w:rPr>
          <w:rFonts w:ascii="Arial" w:hAnsi="Arial" w:cs="Arial"/>
          <w:i/>
        </w:rPr>
        <w:t xml:space="preserve">a </w:t>
      </w:r>
      <w:r w:rsidR="00A10203" w:rsidRPr="00B34DA0">
        <w:rPr>
          <w:rFonts w:ascii="Arial" w:hAnsi="Arial" w:cs="Arial"/>
          <w:i/>
        </w:rPr>
        <w:t xml:space="preserve">confirmation that the instructor of this subject has presented &amp; discussed the results of the examination and that I have received &amp; reviewed my </w:t>
      </w:r>
      <w:r w:rsidR="00B579A6" w:rsidRPr="00B34DA0">
        <w:rPr>
          <w:rFonts w:ascii="Arial" w:hAnsi="Arial" w:cs="Arial"/>
          <w:i/>
        </w:rPr>
        <w:t>examination paper</w:t>
      </w:r>
      <w:r w:rsidR="004977E2" w:rsidRPr="00B34DA0">
        <w:rPr>
          <w:rFonts w:ascii="Arial" w:hAnsi="Arial" w:cs="Arial"/>
          <w:i/>
        </w:rPr>
        <w:t>/</w:t>
      </w:r>
      <w:r w:rsidR="00B579A6" w:rsidRPr="00B34DA0">
        <w:rPr>
          <w:rFonts w:ascii="Arial" w:hAnsi="Arial" w:cs="Arial"/>
          <w:i/>
        </w:rPr>
        <w:t>s,</w:t>
      </w:r>
      <w:r w:rsidRPr="00B34DA0">
        <w:rPr>
          <w:rFonts w:ascii="Arial" w:hAnsi="Arial" w:cs="Arial"/>
          <w:i/>
        </w:rPr>
        <w:t xml:space="preserve"> </w:t>
      </w:r>
      <w:r w:rsidR="00831818" w:rsidRPr="00B34DA0">
        <w:rPr>
          <w:rFonts w:ascii="Arial" w:hAnsi="Arial" w:cs="Arial"/>
          <w:i/>
        </w:rPr>
        <w:t>thus affixing our signature opposite our names.</w:t>
      </w:r>
    </w:p>
    <w:p w14:paraId="56AB1186" w14:textId="4B27636A" w:rsidR="00B34DA0" w:rsidRPr="00EE2CA5" w:rsidRDefault="001922F6" w:rsidP="00DF4D5F">
      <w:pPr>
        <w:ind w:firstLine="720"/>
        <w:jc w:val="center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MIDTERM</w:t>
      </w:r>
      <w:r w:rsidR="00DF4D5F">
        <w:rPr>
          <w:rFonts w:ascii="Arial" w:hAnsi="Arial" w:cs="Arial"/>
          <w:i/>
          <w:sz w:val="20"/>
          <w:szCs w:val="20"/>
        </w:rPr>
        <w:t xml:space="preserve"> </w:t>
      </w:r>
      <w:r w:rsidR="00FA2353">
        <w:rPr>
          <w:rFonts w:ascii="Arial" w:hAnsi="Arial" w:cs="Arial"/>
          <w:i/>
          <w:sz w:val="20"/>
          <w:szCs w:val="20"/>
        </w:rPr>
        <w:t>EXAMINATION</w:t>
      </w:r>
    </w:p>
    <w:p w14:paraId="7BCC13BA" w14:textId="77777777" w:rsidR="004D7C3D" w:rsidRPr="00AB5960" w:rsidRDefault="00831818" w:rsidP="00831818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38"/>
        <w:gridCol w:w="1827"/>
        <w:gridCol w:w="1820"/>
      </w:tblGrid>
      <w:tr w:rsidR="00182D03" w14:paraId="2D9C630C" w14:textId="77777777" w:rsidTr="00F60CD5">
        <w:trPr>
          <w:trHeight w:val="500"/>
        </w:trPr>
        <w:tc>
          <w:tcPr>
            <w:tcW w:w="2948" w:type="pct"/>
            <w:vAlign w:val="center"/>
          </w:tcPr>
          <w:p w14:paraId="5F1DB371" w14:textId="63273A16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028" w:type="pct"/>
            <w:vAlign w:val="center"/>
          </w:tcPr>
          <w:p w14:paraId="1179CD0C" w14:textId="72EC3847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08BBF46B" w14:textId="6B37F746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ALANO, JUAN KARLO T.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202304517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ANGON, PAULEEN KIM R.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202301932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AYUBAN, RENZ PAOLO T.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202304541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BENDO, MARIA KAZANDRA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202302558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CASPE, TRISTAN L.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202300328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CONDES, JANNAH JOY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202301785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CUARESMA, JOHN RHEYSTER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202301199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CUETRA, CHRISTIAN MICHEAL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202301425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DIAZ, LORAINNE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202303534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DOMINGO, KENNETH DANIEL V.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202304137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FAJARDO, IAN CARL L.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202301658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IGNACO, JANESSA MAE T.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202301356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LAURON, SHAINA V.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202305737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LAYUGAN, EARL NICK WENIEL D.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202300867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MADRIGAL, VINCE JOSEPH S.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202302995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MEDINA, IAN JAMES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202302158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MENDOZA, ROSE ANN JOY S.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202302468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MOJICA, KRISHIA ALEIAH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202303009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MOJICA, MAURICE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202302549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NEQUIOTA, KRYSTINE KAYE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202305933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NOTARTE, DENNICE N.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202303853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PEREZ, HAZEL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202302007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QUIBAN, JOHN ACEDRICK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202303158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ROFLO, KYL GABRIELLE  V.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202305029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ROMO, MARK CHRISTIAN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202300455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SEVILLA, JETHRO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202304596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TAMAYO, GENESIS L.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202301326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TANGLAO, ISABELLA FAITH W.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202300875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VALDEZ, FITZ JERMAINE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202302234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VILLANUEVA, HAN ZANDER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202300684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VILLANUEVA, MERRY JOY S.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202300118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132A31C3" w14:textId="77777777" w:rsidR="00011F8D" w:rsidRPr="00533768" w:rsidRDefault="00011F8D" w:rsidP="00AB5960"/>
    <w:sectPr w:rsidR="00011F8D" w:rsidRPr="00533768" w:rsidSect="00780031">
      <w:headerReference w:type="default" r:id="rId7"/>
      <w:foot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C9CAD" w14:textId="77777777" w:rsidR="00E4493F" w:rsidRDefault="00E4493F" w:rsidP="00A17E3B">
      <w:r>
        <w:separator/>
      </w:r>
    </w:p>
  </w:endnote>
  <w:endnote w:type="continuationSeparator" w:id="0">
    <w:p w14:paraId="57D07105" w14:textId="77777777" w:rsidR="00E4493F" w:rsidRDefault="00E4493F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82C9C" w14:textId="77777777" w:rsidR="00B34DA0" w:rsidRDefault="00515F6D" w:rsidP="00B34DA0">
    <w:pPr>
      <w:pStyle w:val="Footer"/>
      <w:jc w:val="right"/>
    </w:pPr>
    <w:r>
      <w:rPr>
        <w:rFonts w:ascii="Arial" w:hAnsi="Arial" w:cs="Arial"/>
      </w:rPr>
      <w:t>V01-2018-09-18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D8CB2" w14:textId="77777777" w:rsidR="00E4493F" w:rsidRDefault="00E4493F" w:rsidP="00A17E3B">
      <w:r>
        <w:separator/>
      </w:r>
    </w:p>
  </w:footnote>
  <w:footnote w:type="continuationSeparator" w:id="0">
    <w:p w14:paraId="3E4DE2BC" w14:textId="77777777" w:rsidR="00E4493F" w:rsidRDefault="00E4493F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A5267" w14:textId="77777777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1069BCD6" wp14:editId="437E1C4F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10" name="Picture 10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3B88053F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6C3E14D4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24B20C24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5D88961F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5BF40352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3B303562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437CCD37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25D97DF1" w14:textId="77777777" w:rsidR="00D07025" w:rsidRPr="00BB0436" w:rsidRDefault="00BB0436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DISCUSSION OF EXAMINATION ACKNOWLEDGEMENT RECEIPT FORM </w:t>
    </w:r>
  </w:p>
  <w:p w14:paraId="23C13A8E" w14:textId="77777777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94652095">
    <w:abstractNumId w:val="1"/>
  </w:num>
  <w:num w:numId="2" w16cid:durableId="1276407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3F61"/>
    <w:rsid w:val="0000758D"/>
    <w:rsid w:val="00011F8D"/>
    <w:rsid w:val="000A4ED8"/>
    <w:rsid w:val="000C6E2D"/>
    <w:rsid w:val="000F2B60"/>
    <w:rsid w:val="000F2F52"/>
    <w:rsid w:val="001015E3"/>
    <w:rsid w:val="0011140E"/>
    <w:rsid w:val="001141C5"/>
    <w:rsid w:val="0012089F"/>
    <w:rsid w:val="00124E15"/>
    <w:rsid w:val="001372DD"/>
    <w:rsid w:val="00137473"/>
    <w:rsid w:val="001519C3"/>
    <w:rsid w:val="00153271"/>
    <w:rsid w:val="001663B4"/>
    <w:rsid w:val="00182D03"/>
    <w:rsid w:val="00191829"/>
    <w:rsid w:val="001922F6"/>
    <w:rsid w:val="001C19EE"/>
    <w:rsid w:val="001D703D"/>
    <w:rsid w:val="00213349"/>
    <w:rsid w:val="00225AFC"/>
    <w:rsid w:val="00225F9E"/>
    <w:rsid w:val="00240242"/>
    <w:rsid w:val="002461E9"/>
    <w:rsid w:val="002867B8"/>
    <w:rsid w:val="002A1D90"/>
    <w:rsid w:val="002D3A87"/>
    <w:rsid w:val="002F4458"/>
    <w:rsid w:val="002F487F"/>
    <w:rsid w:val="003254FC"/>
    <w:rsid w:val="003276FE"/>
    <w:rsid w:val="00343C55"/>
    <w:rsid w:val="0039180E"/>
    <w:rsid w:val="003A0268"/>
    <w:rsid w:val="003A2D51"/>
    <w:rsid w:val="003A5BD7"/>
    <w:rsid w:val="003B5D21"/>
    <w:rsid w:val="003F6B46"/>
    <w:rsid w:val="004414F4"/>
    <w:rsid w:val="0045525B"/>
    <w:rsid w:val="00467513"/>
    <w:rsid w:val="00472120"/>
    <w:rsid w:val="00476986"/>
    <w:rsid w:val="004867DF"/>
    <w:rsid w:val="004977E2"/>
    <w:rsid w:val="004A27A4"/>
    <w:rsid w:val="004B5854"/>
    <w:rsid w:val="004D15B8"/>
    <w:rsid w:val="004D7C3D"/>
    <w:rsid w:val="004F0516"/>
    <w:rsid w:val="004F0C68"/>
    <w:rsid w:val="00515F6D"/>
    <w:rsid w:val="00531E34"/>
    <w:rsid w:val="00533768"/>
    <w:rsid w:val="00534CB1"/>
    <w:rsid w:val="0054626F"/>
    <w:rsid w:val="005623D6"/>
    <w:rsid w:val="0056567B"/>
    <w:rsid w:val="00576C0E"/>
    <w:rsid w:val="0058798E"/>
    <w:rsid w:val="005B2016"/>
    <w:rsid w:val="005B4D67"/>
    <w:rsid w:val="005D3741"/>
    <w:rsid w:val="005E406D"/>
    <w:rsid w:val="00604C07"/>
    <w:rsid w:val="00641836"/>
    <w:rsid w:val="0064337D"/>
    <w:rsid w:val="00683F61"/>
    <w:rsid w:val="00690C78"/>
    <w:rsid w:val="00692669"/>
    <w:rsid w:val="00696925"/>
    <w:rsid w:val="006A06F2"/>
    <w:rsid w:val="006A3BD3"/>
    <w:rsid w:val="006A41B8"/>
    <w:rsid w:val="006A7AFD"/>
    <w:rsid w:val="006B3D87"/>
    <w:rsid w:val="00721C75"/>
    <w:rsid w:val="00727F0B"/>
    <w:rsid w:val="00780031"/>
    <w:rsid w:val="00792FA0"/>
    <w:rsid w:val="007A0DF0"/>
    <w:rsid w:val="007A1673"/>
    <w:rsid w:val="007B388F"/>
    <w:rsid w:val="007C7710"/>
    <w:rsid w:val="0080719F"/>
    <w:rsid w:val="00807C46"/>
    <w:rsid w:val="0081134D"/>
    <w:rsid w:val="00826A17"/>
    <w:rsid w:val="00830C87"/>
    <w:rsid w:val="00831818"/>
    <w:rsid w:val="00835FC0"/>
    <w:rsid w:val="00851E64"/>
    <w:rsid w:val="00853DD4"/>
    <w:rsid w:val="00867B32"/>
    <w:rsid w:val="00867D44"/>
    <w:rsid w:val="0087793A"/>
    <w:rsid w:val="00884410"/>
    <w:rsid w:val="0089397A"/>
    <w:rsid w:val="0089494E"/>
    <w:rsid w:val="008A063B"/>
    <w:rsid w:val="008A429C"/>
    <w:rsid w:val="008B07E9"/>
    <w:rsid w:val="008B1137"/>
    <w:rsid w:val="008C036C"/>
    <w:rsid w:val="008C4330"/>
    <w:rsid w:val="008E28B9"/>
    <w:rsid w:val="00910ACC"/>
    <w:rsid w:val="00913AEF"/>
    <w:rsid w:val="0091539A"/>
    <w:rsid w:val="009672C7"/>
    <w:rsid w:val="009A6D44"/>
    <w:rsid w:val="009C09DD"/>
    <w:rsid w:val="009E50A4"/>
    <w:rsid w:val="009E62B7"/>
    <w:rsid w:val="009F2E78"/>
    <w:rsid w:val="009F43A3"/>
    <w:rsid w:val="00A10203"/>
    <w:rsid w:val="00A17E3B"/>
    <w:rsid w:val="00A21DBC"/>
    <w:rsid w:val="00A26BC3"/>
    <w:rsid w:val="00A31E28"/>
    <w:rsid w:val="00A320B2"/>
    <w:rsid w:val="00A71FA8"/>
    <w:rsid w:val="00AA24D3"/>
    <w:rsid w:val="00AA5D6E"/>
    <w:rsid w:val="00AA68A4"/>
    <w:rsid w:val="00AB5960"/>
    <w:rsid w:val="00AC3591"/>
    <w:rsid w:val="00AE5867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54BCE"/>
    <w:rsid w:val="00C5563B"/>
    <w:rsid w:val="00C7660D"/>
    <w:rsid w:val="00CA278B"/>
    <w:rsid w:val="00CC519E"/>
    <w:rsid w:val="00CF4F4B"/>
    <w:rsid w:val="00D058D1"/>
    <w:rsid w:val="00D07025"/>
    <w:rsid w:val="00D14863"/>
    <w:rsid w:val="00D26942"/>
    <w:rsid w:val="00D36B68"/>
    <w:rsid w:val="00D47029"/>
    <w:rsid w:val="00D52C54"/>
    <w:rsid w:val="00D56202"/>
    <w:rsid w:val="00D63C95"/>
    <w:rsid w:val="00D660DB"/>
    <w:rsid w:val="00D71EC9"/>
    <w:rsid w:val="00DA35D3"/>
    <w:rsid w:val="00DA49E1"/>
    <w:rsid w:val="00DA5549"/>
    <w:rsid w:val="00DA5952"/>
    <w:rsid w:val="00DE579E"/>
    <w:rsid w:val="00DF4D5F"/>
    <w:rsid w:val="00E03D61"/>
    <w:rsid w:val="00E151CD"/>
    <w:rsid w:val="00E21652"/>
    <w:rsid w:val="00E301D7"/>
    <w:rsid w:val="00E36093"/>
    <w:rsid w:val="00E37963"/>
    <w:rsid w:val="00E4142E"/>
    <w:rsid w:val="00E444CD"/>
    <w:rsid w:val="00E4493F"/>
    <w:rsid w:val="00E5026E"/>
    <w:rsid w:val="00E604F9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5CF1"/>
    <w:rsid w:val="00EE2CA5"/>
    <w:rsid w:val="00F11519"/>
    <w:rsid w:val="00F12371"/>
    <w:rsid w:val="00F2610F"/>
    <w:rsid w:val="00F34E5C"/>
    <w:rsid w:val="00F60CD5"/>
    <w:rsid w:val="00F62DCE"/>
    <w:rsid w:val="00F66E53"/>
    <w:rsid w:val="00F70430"/>
    <w:rsid w:val="00F86CC3"/>
    <w:rsid w:val="00F87A59"/>
    <w:rsid w:val="00FA09C7"/>
    <w:rsid w:val="00FA2353"/>
    <w:rsid w:val="00FA56E3"/>
    <w:rsid w:val="00FC3E22"/>
    <w:rsid w:val="00FD04C3"/>
    <w:rsid w:val="00FD5997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A7D79E"/>
  <w15:docId w15:val="{2E556F95-310A-42D0-885F-4A260F693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F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D660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101</TotalTime>
  <Pages>2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72</cp:revision>
  <cp:lastPrinted>2023-05-29T00:12:00Z</cp:lastPrinted>
  <dcterms:created xsi:type="dcterms:W3CDTF">2016-07-30T03:04:00Z</dcterms:created>
  <dcterms:modified xsi:type="dcterms:W3CDTF">2026-08-16T14:47:00Z</dcterms:modified>
</cp:coreProperties>
</file>