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CBEFC" w14:textId="77777777" w:rsidR="00831818" w:rsidRPr="00BB11DA" w:rsidRDefault="00B34DA0" w:rsidP="00124E15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0CF8F1" w14:textId="77777777" w:rsidR="00100F56" w:rsidRDefault="00100F56" w:rsidP="00100F56">
      <w:pPr>
        <w:spacing w:line="288" w:lineRule="auto"/>
        <w:jc w:val="both"/>
        <w:rPr>
          <w:rFonts w:ascii="Arial" w:hAnsi="Arial" w:cs="Arial"/>
          <w:snapToGrid w:val="0"/>
          <w:color w:val="000000"/>
          <w:szCs w:val="20"/>
        </w:rPr>
      </w:pPr>
      <w:r w:rsidRPr="00BB7097">
        <w:rPr>
          <w:rFonts w:ascii="Arial" w:hAnsi="Arial" w:cs="Arial"/>
          <w:snapToGrid w:val="0"/>
          <w:color w:val="000000"/>
          <w:szCs w:val="20"/>
        </w:rPr>
        <w:t xml:space="preserve">Instructor’s </w:t>
      </w:r>
      <w:r>
        <w:rPr>
          <w:rFonts w:ascii="Arial" w:hAnsi="Arial" w:cs="Arial"/>
          <w:snapToGrid w:val="0"/>
          <w:color w:val="000000"/>
          <w:szCs w:val="20"/>
        </w:rPr>
        <w:t>Name and Signature:</w:t>
      </w:r>
      <w:r>
        <w:rPr>
          <w:rFonts w:ascii="Arial" w:hAnsi="Arial" w:cs="Arial"/>
          <w:snapToGrid w:val="0"/>
          <w:color w:val="000000"/>
          <w:szCs w:val="20"/>
        </w:rPr>
        <w:t>haward</w:t>
      </w:r>
    </w:p>
    <w:p w14:paraId="39B6DFF6" w14:textId="77777777" w:rsidR="00100F56" w:rsidRDefault="00100F56" w:rsidP="00100F56">
      <w:pPr>
        <w:spacing w:line="288" w:lineRule="auto"/>
        <w:jc w:val="both"/>
        <w:rPr>
          <w:rFonts w:ascii="Arial" w:hAnsi="Arial" w:cs="Arial"/>
          <w:snapToGrid w:val="0"/>
          <w:color w:val="000000"/>
          <w:szCs w:val="20"/>
        </w:rPr>
      </w:pPr>
      <w:r>
        <w:rPr>
          <w:rFonts w:ascii="Arial" w:hAnsi="Arial" w:cs="Arial"/>
          <w:snapToGrid w:val="0"/>
          <w:color w:val="000000"/>
          <w:szCs w:val="20"/>
        </w:rPr>
        <w:t>Course / Year / Section:</w:t>
      </w:r>
      <w:r>
        <w:rPr>
          <w:rFonts w:ascii="Arial" w:hAnsi="Arial" w:cs="Arial"/>
          <w:snapToGrid w:val="0"/>
          <w:color w:val="000000"/>
          <w:szCs w:val="20"/>
        </w:rPr>
        <w:tab/>
      </w:r>
      <w:r>
        <w:rPr>
          <w:rFonts w:ascii="Arial" w:hAnsi="Arial" w:cs="Arial"/>
          <w:snapToGrid w:val="0"/>
          <w:color w:val="000000"/>
          <w:szCs w:val="20"/>
        </w:rPr>
        <w:tab/>
        <w:t>BSCS 2-5</w:t>
      </w:r>
    </w:p>
    <w:p w14:paraId="37BAB2DD" w14:textId="77777777" w:rsidR="00100F56" w:rsidRPr="00345C4D" w:rsidRDefault="00100F56" w:rsidP="00100F56">
      <w:pPr>
        <w:spacing w:line="288" w:lineRule="auto"/>
        <w:jc w:val="both"/>
        <w:rPr>
          <w:rFonts w:ascii="Arial" w:hAnsi="Arial" w:cs="Arial"/>
          <w:snapToGrid w:val="0"/>
          <w:color w:val="000000"/>
          <w:szCs w:val="20"/>
          <w:u w:val="single"/>
          <w:lang w:val="en-PH"/>
        </w:rPr>
      </w:pPr>
      <w:r>
        <w:rPr>
          <w:rFonts w:ascii="Arial" w:hAnsi="Arial" w:cs="Arial"/>
          <w:snapToGrid w:val="0"/>
          <w:color w:val="000000"/>
          <w:szCs w:val="20"/>
        </w:rPr>
        <w:t>Schedule Code:</w:t>
      </w:r>
      <w:r>
        <w:rPr>
          <w:rFonts w:ascii="Arial" w:hAnsi="Arial" w:cs="Arial"/>
          <w:snapToGrid w:val="0"/>
          <w:color w:val="000000"/>
          <w:szCs w:val="20"/>
        </w:rPr>
        <w:tab/>
      </w:r>
      <w:r>
        <w:rPr>
          <w:rFonts w:ascii="Arial" w:hAnsi="Arial" w:cs="Arial"/>
          <w:snapToGrid w:val="0"/>
          <w:color w:val="000000"/>
          <w:szCs w:val="20"/>
        </w:rPr>
        <w:tab/>
      </w:r>
      <w:r>
        <w:rPr>
          <w:rFonts w:ascii="Arial" w:hAnsi="Arial" w:cs="Arial"/>
          <w:snapToGrid w:val="0"/>
          <w:color w:val="000000"/>
          <w:szCs w:val="20"/>
        </w:rPr>
        <w:tab/>
      </w:r>
      <w:r w:rsidRPr="00B90831">
        <w:rPr>
          <w:rFonts w:ascii="Arial" w:hAnsi="Arial" w:cs="Arial"/>
          <w:snapToGrid w:val="0"/>
          <w:color w:val="000000"/>
          <w:szCs w:val="20"/>
          <w:u w:val="single"/>
        </w:rPr>
        <w:t>202569696</w:t>
      </w:r>
    </w:p>
    <w:p w14:paraId="106CA19A" w14:textId="77777777" w:rsidR="00100F56" w:rsidRPr="0093221B" w:rsidRDefault="00100F56" w:rsidP="00100F56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  <w:r>
        <w:rPr>
          <w:rFonts w:ascii="Arial" w:hAnsi="Arial" w:cs="Arial"/>
          <w:snapToGrid w:val="0"/>
          <w:color w:val="000000"/>
          <w:szCs w:val="20"/>
        </w:rPr>
        <w:t>Subject Code / Title:</w:t>
      </w:r>
      <w:r>
        <w:rPr>
          <w:rFonts w:ascii="Arial" w:hAnsi="Arial" w:cs="Arial"/>
          <w:snapToGrid w:val="0"/>
          <w:color w:val="000000"/>
          <w:szCs w:val="20"/>
        </w:rPr>
        <w:t>ADBMS</w:t>
      </w:r>
    </w:p>
    <w:p w14:paraId="32805834" w14:textId="77777777" w:rsidR="00100F56" w:rsidRDefault="00100F56" w:rsidP="00100F56">
      <w:pPr>
        <w:spacing w:line="288" w:lineRule="auto"/>
        <w:ind w:left="3600" w:hanging="3600"/>
        <w:jc w:val="both"/>
        <w:rPr>
          <w:rFonts w:ascii="Arial" w:hAnsi="Arial" w:cs="Arial"/>
          <w:b/>
          <w:bCs/>
          <w:snapToGrid w:val="0"/>
          <w:color w:val="000000"/>
          <w:szCs w:val="20"/>
        </w:rPr>
      </w:pPr>
      <w:r>
        <w:rPr>
          <w:rFonts w:ascii="Arial" w:hAnsi="Arial" w:cs="Arial"/>
          <w:snapToGrid w:val="0"/>
          <w:color w:val="000000"/>
          <w:szCs w:val="20"/>
        </w:rPr>
        <w:t>Time / Days / Room No.:</w:t>
      </w:r>
      <w:r>
        <w:rPr>
          <w:rFonts w:ascii="Arial" w:hAnsi="Arial" w:cs="Arial"/>
          <w:snapToGrid w:val="0"/>
          <w:color w:val="000000"/>
          <w:szCs w:val="20"/>
        </w:rPr>
        <w:t>10:00AM-12:00AM, 01:00PM-03:00PM / M / LAB: CCL 305, LEC: ITC 401</w:t>
      </w:r>
    </w:p>
    <w:p w14:paraId="43CE44C1" w14:textId="767D8530" w:rsidR="00B34DA0" w:rsidRPr="0017155B" w:rsidRDefault="00100F56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  <w:r>
        <w:rPr>
          <w:rFonts w:ascii="Arial" w:hAnsi="Arial" w:cs="Arial"/>
          <w:snapToGrid w:val="0"/>
          <w:color w:val="000000"/>
          <w:szCs w:val="20"/>
        </w:rPr>
        <w:t>Semester / Academic Year:</w:t>
      </w:r>
      <w:r>
        <w:rPr>
          <w:rFonts w:ascii="Arial" w:hAnsi="Arial" w:cs="Arial"/>
          <w:snapToGrid w:val="0"/>
          <w:color w:val="000000"/>
          <w:szCs w:val="20"/>
        </w:rPr>
        <w:t>2nd Semester / 2025-2026 (Midterm)</w:t>
      </w: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ALAGAO, DANNA ELLIZE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202403485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ARROYO, LEILA NOREEN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202400680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AVILLA, VAN STEPHEN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202402553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BARBARONA, REJOICE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202403142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BARIA, JOHN DAVID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202404223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BAUTISTA, LYRICS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202401463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BAYLA, SHANE ANTONETTE U.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202401809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BETINOL, JYKEZIA EUNICE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202405366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CABRERA, RUIZ DAVID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202401013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CALAPATI, MARC IAN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202402269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CEA, RYNCARL DEX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202405626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CHIONG, CHRYSLER MORRIS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202403490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CREENCIA, GIAN MATTHEW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202400530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CRUZ, NIÃA BEATRICE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202400790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DAYPUYART III, ALLAN ANTHONY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202402752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DELOS REYES, JOSHELLE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202404339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EUDELA, CARLOS JOSEPH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202401362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GLORIANI, ROSE JEAN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202401955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HERMOSA, TROY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202404654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JERAO, ARGI CRISHAYE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202406159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LIM, BRYRON GABRIEL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202400441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MAGISTRADO, CASSANDRA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202403311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MARTIN, NICHOLE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202402829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ROISE IVAN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202400174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MONTAÃO, CHLOE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202400730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NARVAEZ, JOHN ZEDRICK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202405724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PALMERO, JOHN JOEDALRY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202405002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PEDE, JEMUEL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202405105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PORTENTO, ALEXANDER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202403220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ROBLES, KIAN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202403096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SABLAYAN, DAVIAN MAE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202401656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SENECA, JANELLA RUTH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202401001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TAGOTONG, ALEXIE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202401406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TRINIDAD, DECERIE KAYE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202402199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E616F" w14:textId="77777777" w:rsidR="003B71EC" w:rsidRDefault="003B71EC" w:rsidP="00A17E3B">
      <w:r>
        <w:separator/>
      </w:r>
    </w:p>
  </w:endnote>
  <w:endnote w:type="continuationSeparator" w:id="0">
    <w:p w14:paraId="0828E945" w14:textId="77777777" w:rsidR="003B71EC" w:rsidRDefault="003B71EC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97823" w14:textId="77777777" w:rsidR="003B71EC" w:rsidRDefault="003B71EC" w:rsidP="00A17E3B">
      <w:r>
        <w:separator/>
      </w:r>
    </w:p>
  </w:footnote>
  <w:footnote w:type="continuationSeparator" w:id="0">
    <w:p w14:paraId="714A0730" w14:textId="77777777" w:rsidR="003B71EC" w:rsidRDefault="003B71EC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8798E"/>
    <w:rsid w:val="005A721C"/>
    <w:rsid w:val="005B2016"/>
    <w:rsid w:val="005B4D67"/>
    <w:rsid w:val="005D3116"/>
    <w:rsid w:val="005D3741"/>
    <w:rsid w:val="005E252B"/>
    <w:rsid w:val="005E406D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21</TotalTime>
  <Pages>3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28</cp:revision>
  <cp:lastPrinted>2024-11-19T04:56:00Z</cp:lastPrinted>
  <dcterms:created xsi:type="dcterms:W3CDTF">2024-11-19T04:55:00Z</dcterms:created>
  <dcterms:modified xsi:type="dcterms:W3CDTF">2026-04-24T09:23:00Z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