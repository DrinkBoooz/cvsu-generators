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p w14:paraId="52A5DEBD" w14:textId="77777777" w:rsidR="00BA162E" w:rsidRPr="00EE2CA5" w:rsidRDefault="00BA162E" w:rsidP="00BA16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B0436">
        <w:rPr>
          <w:rFonts w:ascii="Arial" w:hAnsi="Arial" w:cs="Arial"/>
        </w:rPr>
        <w:t>INSTRUCTOR’S NAME/SIGNATURE</w:t>
      </w:r>
      <w:r w:rsidRPr="00EE2CA5">
        <w:rPr>
          <w:rFonts w:ascii="Arial" w:hAnsi="Arial" w:cs="Arial"/>
          <w:sz w:val="20"/>
          <w:szCs w:val="20"/>
        </w:rPr>
        <w:tab/>
        <w:t xml:space="preserve">:  </w:t>
      </w:r>
      <w:r>
        <w:rPr>
          <w:rFonts w:ascii="Arial" w:hAnsi="Arial" w:cs="Arial"/>
          <w:sz w:val="20"/>
          <w:szCs w:val="20"/>
          <w:u w:val="single"/>
        </w:rPr>
        <w:t>haward</w:t>
      </w:r>
    </w:p>
    <w:p w14:paraId="405EEA54" w14:textId="77777777" w:rsidR="00BA162E" w:rsidRPr="00EE2CA5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COURSE / YEAR / SECTION</w:t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  <w:u w:val="single"/>
        </w:rPr>
        <w:t xml:space="preserve"> BSCS 2-5</w:t>
      </w:r>
    </w:p>
    <w:p w14:paraId="1450610D" w14:textId="77777777" w:rsidR="00BA162E" w:rsidRPr="00EE2CA5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SCHEDULE CODE</w:t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 xml:space="preserve">:  </w:t>
      </w:r>
      <w:r w:rsidRPr="001922F6">
        <w:rPr>
          <w:rFonts w:ascii="Arial" w:hAnsi="Arial" w:cs="Arial"/>
          <w:sz w:val="20"/>
          <w:szCs w:val="20"/>
          <w:u w:val="single"/>
        </w:rPr>
        <w:t xml:space="preserve">  202569696</w:t>
      </w:r>
    </w:p>
    <w:p w14:paraId="6AA7DC9A" w14:textId="16A37751" w:rsidR="00BA162E" w:rsidRPr="004F0516" w:rsidRDefault="00BA162E" w:rsidP="00BA162E">
      <w:pPr>
        <w:spacing w:line="360" w:lineRule="auto"/>
        <w:ind w:left="4320" w:hanging="4320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SUBJECT CODE / TITLE</w:t>
      </w:r>
      <w:r w:rsidRPr="00EE2CA5">
        <w:rPr>
          <w:rFonts w:ascii="Arial" w:hAnsi="Arial" w:cs="Arial"/>
          <w:sz w:val="20"/>
          <w:szCs w:val="20"/>
        </w:rPr>
        <w:tab/>
        <w:t>:</w:t>
      </w:r>
      <w:r>
        <w:t xml:space="preserve"> </w:t>
      </w:r>
      <w:r>
        <w:rPr>
          <w:rFonts w:ascii="Arial" w:hAnsi="Arial" w:cs="Arial"/>
          <w:sz w:val="20"/>
          <w:szCs w:val="20"/>
          <w:u w:val="single"/>
        </w:rPr>
        <w:t>ADBMS</w:t>
      </w:r>
    </w:p>
    <w:p w14:paraId="44C6F894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SEMESTER / ACADEMIC YEAR</w:t>
      </w:r>
      <w:r w:rsidRPr="00EE2CA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 xml:space="preserve">:</w:t>
      </w:r>
      <w:r>
        <w:rPr>
          <w:rFonts w:ascii="Arial" w:hAnsi="Arial" w:cs="Arial"/>
          <w:sz w:val="20"/>
          <w:szCs w:val="20"/>
        </w:rPr>
        <w:t xml:space="preserve">   2nd Semester / 2025-2026</w:t>
      </w:r>
    </w:p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ALAGAO, DANNA ELLIZE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202403485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ARROYO, LEILA NOREEN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202400680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AVILLA, VAN STEPHEN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BARBARONA, REJOICE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202403142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BARIA, JOHN DAVID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BAUTISTA, LYRICS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202401463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BAYLA, SHANE ANTONETTE U.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202401809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BETINOL, JYKEZIA EUNICE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202405366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CABRERA, RUIZ DAVID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202401013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CALAPATI, MARC IAN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202402269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CEA, RYNCARL DEX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202405626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CHIONG, CHRYSLER MORRIS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202403490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CREENCIA, GIAN MATTHEW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202400530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CRUZ, NIÃA BEATRICE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202400790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DAYPUYART III, ALLAN ANTHONY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202402752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DELOS REYES, JOSHELLE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202404339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EUDELA, CARLOS JOSEPH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202401362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GLORIANI, ROSE JEAN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202401955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HERMOSA, TROY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202404654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JERAO, ARGI CRISHAYE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202406159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LIM, BRYRON GABRIEL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202400441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MAGISTRADO, CASSANDRA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202403311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MARTIN, NICHOLE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202402829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ROISE IVAN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202400174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MONTAÃO, CHLOE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NARVAEZ, JOHN ZEDRICK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202405724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PALMERO, JOHN JOEDALRY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202405002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PEDE, JEMUEL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202405105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PORTENTO, ALEXANDER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202403220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ROBLES, KIAN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202403096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SABLAYAN, DAVIAN MAE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202401656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SENECA, JANELLA RUTH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202401001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TAGOTONG, ALEXIE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202401406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TRINIDAD, DECERIE KAYE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202402199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1A9E4" w14:textId="77777777" w:rsidR="00AD701E" w:rsidRDefault="00AD701E" w:rsidP="00A17E3B">
      <w:r>
        <w:separator/>
      </w:r>
    </w:p>
  </w:endnote>
  <w:endnote w:type="continuationSeparator" w:id="0">
    <w:p w14:paraId="5B9CC76B" w14:textId="77777777" w:rsidR="00AD701E" w:rsidRDefault="00AD701E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B3898" w14:textId="77777777" w:rsidR="00AD701E" w:rsidRDefault="00AD701E" w:rsidP="00A17E3B">
      <w:r>
        <w:separator/>
      </w:r>
    </w:p>
  </w:footnote>
  <w:footnote w:type="continuationSeparator" w:id="0">
    <w:p w14:paraId="0B7947D2" w14:textId="77777777" w:rsidR="00AD701E" w:rsidRDefault="00AD701E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smartTag w:uri="urn:schemas-microsoft-com:office:smarttags" w:element="place">
      <w:smartTag w:uri="urn:schemas-microsoft-com:office:smarttags" w:element="PlaceName">
        <w:r w:rsidRPr="00165D0D">
          <w:rPr>
            <w:rFonts w:ascii="Bookman Old Style" w:hAnsi="Bookman Old Style"/>
            <w:b/>
            <w:sz w:val="28"/>
            <w:szCs w:val="28"/>
          </w:rPr>
          <w:t>CAVITE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smartTag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70</cp:revision>
  <cp:lastPrinted>2026-05-25T01:37:00Z</cp:lastPrinted>
  <dcterms:created xsi:type="dcterms:W3CDTF">2016-07-30T03:04:00Z</dcterms:created>
  <dcterms:modified xsi:type="dcterms:W3CDTF">2026-05-25T01:42:00Z</dcterms:modified>
</cp:coreProperties>
</file>