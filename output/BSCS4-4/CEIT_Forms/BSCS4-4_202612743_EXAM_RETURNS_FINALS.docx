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C71CBA" w14:textId="0B8A228A" w:rsidR="00BA162E" w:rsidRPr="00BB11DA" w:rsidRDefault="00BA162E" w:rsidP="00BA162E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DB500AF" wp14:editId="03E81FDB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1C9CCEB" w14:textId="77777777" w:rsidR="00BA162E" w:rsidRPr="00515F6D" w:rsidRDefault="00BA162E" w:rsidP="00BA162E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DB500AF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1C9CCEB" w14:textId="77777777" w:rsidR="00BA162E" w:rsidRPr="00515F6D" w:rsidRDefault="00BA162E" w:rsidP="00BA162E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- 03</w:t>
                      </w:r>
                    </w:p>
                  </w:txbxContent>
                </v:textbox>
              </v:shape>
            </w:pict>
          </mc:Fallback>
        </mc:AlternateContent>
      </w:r>
      <w:r w:rsidR="006B4D93">
        <w:rPr>
          <w:rFonts w:ascii="Arial" w:hAnsi="Arial" w:cs="Arial"/>
          <w:b/>
          <w:sz w:val="12"/>
          <w:szCs w:val="20"/>
        </w:rPr>
        <w:t xml:space="preserve"> </w: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3E0869" w14:paraId="70CE30D1" w14:textId="77777777" w:rsidTr="00225189">
        <w:tc>
          <w:tcPr>
            <w:tcW w:w="3933" w:type="dxa"/>
          </w:tcPr>
          <w:p w14:paraId="6D7E2CE5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1C8D38F1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 PT2</w:t>
            </w:r>
          </w:p>
        </w:tc>
      </w:tr>
      <w:tr w:rsidR="003E0869" w14:paraId="160CD592" w14:textId="77777777" w:rsidTr="00225189">
        <w:tc>
          <w:tcPr>
            <w:tcW w:w="3933" w:type="dxa"/>
          </w:tcPr>
          <w:p w14:paraId="3133B5C4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27D0F327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BSCS4-4</w:t>
            </w:r>
          </w:p>
        </w:tc>
      </w:tr>
      <w:tr w:rsidR="003E0869" w14:paraId="239D78BC" w14:textId="77777777" w:rsidTr="00225189">
        <w:tc>
          <w:tcPr>
            <w:tcW w:w="3933" w:type="dxa"/>
          </w:tcPr>
          <w:p w14:paraId="0569F093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4C3EE329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202612743</w:t>
            </w:r>
          </w:p>
        </w:tc>
      </w:tr>
      <w:tr w:rsidR="003E0869" w14:paraId="6A1BF075" w14:textId="77777777" w:rsidTr="00225189">
        <w:tc>
          <w:tcPr>
            <w:tcW w:w="3933" w:type="dxa"/>
          </w:tcPr>
          <w:p w14:paraId="6B2D79CB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4AA6551C" w14:textId="77777777" w:rsidR="003E0869" w:rsidRDefault="003E0869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ITEC 80LEC - HUMAN COMPUTER INTERACTION</w:t>
            </w:r>
          </w:p>
        </w:tc>
      </w:tr>
      <w:tr w:rsidR="003E0869" w14:paraId="4F129DFC" w14:textId="77777777" w:rsidTr="00225189">
        <w:tc>
          <w:tcPr>
            <w:tcW w:w="3933" w:type="dxa"/>
          </w:tcPr>
          <w:p w14:paraId="4CE497D0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78A0E232" w14:textId="77777777" w:rsidR="003E0869" w:rsidRDefault="003E0869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AY 2026 - 2027</w:t>
            </w:r>
          </w:p>
        </w:tc>
      </w:tr>
    </w:tbl>
    <w:p w14:paraId="203B308A" w14:textId="77777777" w:rsidR="00BA162E" w:rsidRDefault="00BA162E" w:rsidP="00BA162E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19C1F1C1" w14:textId="77777777" w:rsidR="00BA162E" w:rsidRPr="00AB5960" w:rsidRDefault="00BA162E" w:rsidP="00BA162E">
      <w:pPr>
        <w:jc w:val="both"/>
        <w:rPr>
          <w:sz w:val="6"/>
          <w:szCs w:val="6"/>
        </w:rPr>
      </w:pPr>
    </w:p>
    <w:p w14:paraId="406447DD" w14:textId="77777777" w:rsidR="00BA162E" w:rsidRPr="00B34DA0" w:rsidRDefault="00BA162E" w:rsidP="00BA162E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>This serves as a confirmation that the instructor of this subject has presented &amp; discussed the results of the examination and that I have received &amp; reviewed my examination paper/s, thus affixing our signature opposite our names.</w:t>
      </w:r>
    </w:p>
    <w:p w14:paraId="6225BF73" w14:textId="6153452A" w:rsidR="00BA162E" w:rsidRPr="00EE2CA5" w:rsidRDefault="00BA162E" w:rsidP="00BA162E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FINAL EXAMINATION</w:t>
      </w:r>
    </w:p>
    <w:p w14:paraId="5D2E9AA2" w14:textId="77777777" w:rsidR="00BA162E" w:rsidRPr="00AB5960" w:rsidRDefault="00BA162E" w:rsidP="00BA162E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BA162E" w14:paraId="59CA4B5D" w14:textId="77777777" w:rsidTr="009048E5">
        <w:trPr>
          <w:trHeight w:val="500"/>
        </w:trPr>
        <w:tc>
          <w:tcPr>
            <w:tcW w:w="2948" w:type="pct"/>
            <w:vAlign w:val="center"/>
          </w:tcPr>
          <w:p w14:paraId="5FEF1C5B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731FB149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21E142BF" w14:textId="77777777" w:rsidR="00BA162E" w:rsidRPr="00EE2CA5" w:rsidRDefault="00BA162E" w:rsidP="009048E5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AGATO, AERON JAY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202300840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ANDES, JANN DALE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202303302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ANDRADE, JOVAN WAYNE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202305633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BARRO, DALE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202302759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BUNDAL, MARY AVRIL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202300329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CARPIO, JIROH REINIER R.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CLEOFAS, JOHN ROMAN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CRUSPE, BRENT TIMOTHY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202303795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ARABELA CARLA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202303989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DOMINGO, MICHELLE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202302187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FERANIL, EARL DEINIEL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202302134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GALLARDO, CHARLSON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202306447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GARCIA, NELSYN GWYNETH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202303054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GENESELA, DRANREB NIKOLAI F.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202301214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GORION, GWYNETH ANNE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202306091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INTIA, RESLEY EVAN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202305323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LARIOSA, LOURENCE S.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202302789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LIGSA, LANZ KAISER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202302807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MACEO, JAZMIN JAY G.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202304430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MAIQUEZ, ROBB EMMANUEL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202301338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MECUA, MARVEY JOSHUA I.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202301975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MIRANDA, BRYLE NATHANIEL B.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202301478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NERPIO, RICHARD AARON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202304886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PEGENIA, ROI BRYLE THEO L.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202302276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PEÃALBA, LANNAH ELOISE H.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202305957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PONCIANO, CHRISTINE MAY C.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202301656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PRINCE JOSHUA M.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202301585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SERDON, JOHN MICHAEL Q.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202301693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SY, CHRISTOPHER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202302831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VALDERRAMA, JOHN MICHAEL A.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202304284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VALDEZ, LANCE ALMARK P.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202305758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BA162E" w14:paraId="10F926BF" w14:textId="77777777" w:rsidTr="009048E5">
        <w:trPr>
          <w:trHeight w:val="245"/>
        </w:trPr>
        <w:tc>
          <w:tcPr>
            <w:tcW w:w="2948" w:type="pct"/>
            <w:vAlign w:val="center"/>
          </w:tcPr>
          <w:p w14:paraId="40BA0E8B" w14:textId="77777777" w:rsidR="00BA162E" w:rsidRPr="00F60CD5" w:rsidRDefault="00BA162E" w:rsidP="009048E5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VILLANUEVA, BILLIE T.</w:t>
            </w:r>
          </w:p>
        </w:tc>
        <w:tc>
          <w:tcPr>
            <w:tcW w:w="1028" w:type="pct"/>
            <w:vAlign w:val="center"/>
          </w:tcPr>
          <w:p w14:paraId="3CCCC995" w14:textId="77777777" w:rsidR="00BA162E" w:rsidRPr="00F60CD5" w:rsidRDefault="00BA162E" w:rsidP="009048E5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202301705</w:t>
            </w:r>
          </w:p>
        </w:tc>
        <w:tc>
          <w:tcPr>
            <w:tcW w:w="1024" w:type="pct"/>
          </w:tcPr>
          <w:p w14:paraId="175E1FDD" w14:textId="77777777" w:rsidR="00BA162E" w:rsidRPr="00CC1A00" w:rsidRDefault="00BA162E" w:rsidP="009048E5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665B756F" w14:textId="77777777" w:rsidR="00BA162E" w:rsidRPr="00533768" w:rsidRDefault="00BA162E" w:rsidP="00BA162E"/>
    <w:p w14:paraId="132A31C3" w14:textId="77777777" w:rsidR="00011F8D" w:rsidRPr="00BA162E" w:rsidRDefault="00011F8D" w:rsidP="00BA162E"/>
    <w:sectPr w:rsidR="00011F8D" w:rsidRPr="00BA162E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FA14C" w14:textId="77777777" w:rsidR="000C6E71" w:rsidRDefault="000C6E71" w:rsidP="00A17E3B">
      <w:r>
        <w:separator/>
      </w:r>
    </w:p>
  </w:endnote>
  <w:endnote w:type="continuationSeparator" w:id="0">
    <w:p w14:paraId="6BC273FE" w14:textId="77777777" w:rsidR="000C6E71" w:rsidRDefault="000C6E71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301867" w14:textId="77777777" w:rsidR="000C6E71" w:rsidRDefault="000C6E71" w:rsidP="00A17E3B">
      <w:r>
        <w:separator/>
      </w:r>
    </w:p>
  </w:footnote>
  <w:footnote w:type="continuationSeparator" w:id="0">
    <w:p w14:paraId="0B8888D3" w14:textId="77777777" w:rsidR="000C6E71" w:rsidRDefault="000C6E71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C6E71"/>
    <w:rsid w:val="000F2B60"/>
    <w:rsid w:val="000F2F52"/>
    <w:rsid w:val="001015E3"/>
    <w:rsid w:val="0011140E"/>
    <w:rsid w:val="001141C5"/>
    <w:rsid w:val="0012089F"/>
    <w:rsid w:val="00124E15"/>
    <w:rsid w:val="001276A6"/>
    <w:rsid w:val="00137473"/>
    <w:rsid w:val="001519C3"/>
    <w:rsid w:val="00153271"/>
    <w:rsid w:val="001663B4"/>
    <w:rsid w:val="00182D03"/>
    <w:rsid w:val="00191829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E0869"/>
    <w:rsid w:val="003F6B46"/>
    <w:rsid w:val="004414F4"/>
    <w:rsid w:val="0045525B"/>
    <w:rsid w:val="00467513"/>
    <w:rsid w:val="00472120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6B4D93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A58EA"/>
    <w:rsid w:val="008B07E9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D701E"/>
    <w:rsid w:val="00AE5867"/>
    <w:rsid w:val="00AF7290"/>
    <w:rsid w:val="00B032A0"/>
    <w:rsid w:val="00B10041"/>
    <w:rsid w:val="00B12960"/>
    <w:rsid w:val="00B17489"/>
    <w:rsid w:val="00B24553"/>
    <w:rsid w:val="00B34DA0"/>
    <w:rsid w:val="00B356DA"/>
    <w:rsid w:val="00B5712F"/>
    <w:rsid w:val="00B579A6"/>
    <w:rsid w:val="00B95635"/>
    <w:rsid w:val="00BA162E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36B68"/>
    <w:rsid w:val="00D47029"/>
    <w:rsid w:val="00D52C54"/>
    <w:rsid w:val="00D56202"/>
    <w:rsid w:val="00D63C95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301D7"/>
    <w:rsid w:val="00E315D3"/>
    <w:rsid w:val="00E36093"/>
    <w:rsid w:val="00E37963"/>
    <w:rsid w:val="00E4142E"/>
    <w:rsid w:val="00E444CD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EE5B74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3E086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74</cp:revision>
  <cp:lastPrinted>2026-05-25T01:37:00Z</cp:lastPrinted>
  <dcterms:created xsi:type="dcterms:W3CDTF">2016-07-30T03:04:00Z</dcterms:created>
  <dcterms:modified xsi:type="dcterms:W3CDTF">2026-08-16T14:46:00Z</dcterms:modified>
</cp:coreProperties>
</file>