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202612733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ABALOS, AMPARO LORRAINE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DELOS SANTOS, JOHANAH MARIE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RIVERA, ALLIAH FRANCHESKA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SIGNO, CYRUS JAYVER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202301106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