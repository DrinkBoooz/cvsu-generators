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BSCS1-2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AALA, SEBASTIAN ANDREI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ANIN, JADE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ARVIOLA, NICOLE ANDREA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AYOS, JUDE LAURENCE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BALLENA, LEANNAH KATE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BAUTISTA, BLAKE CEDRIC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BISENIO, PRINZE RAILEY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BOCBOC, JIMAR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BUGABUGA, ARVIN JAKE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CHUA, ERICKA DANE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CONSTANTE, JOHN JERICK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DIOSAY, JOHN LEI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261011426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ADVENT MATTHEW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ESCORIDO, VAUGHN CARLOS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GARINO, JUSTIN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GAYAPA, DIONNE BIANCA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LAPINID, MICHAEL NIÃO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GUIA MAE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JUAN NICHOLAS LEE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MORALES, JOHN RAVEN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NAQUITA, KIAN DRAKE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NEONES, CLARC BERNARD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261010750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NUESTRO, ERICA ASHLY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OLARTE, CYRIL JADE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PARRA, CYRILL DARREN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 III., JULIAN ETHAN LUIS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261011364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PAYOT, JOHN BERNABE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DAVID EMMANUEL JIRAH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261010739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RECAÃA, DUNCAN ANGELO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ROSANES, JANNICAH MIELLE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RUCKABERLE, FRANCIS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SAMAR, KEITH ALEXANDER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SIMBORIO, LEBRON JAMES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TALI, GIAN CARLO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261010863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TANAEL, HANNA JHADE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261011048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TAYCO, RHAZEL NATHALIE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TERENCIO, JHED NICHOLAI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261010931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VELASCO, SETH AMBER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RHIAN LOUISE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261011258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VIÃAS, JARRED ANDREW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261011145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