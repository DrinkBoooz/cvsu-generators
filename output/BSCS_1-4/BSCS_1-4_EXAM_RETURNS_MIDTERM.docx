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125F" w14:textId="77777777" w:rsidR="00831818" w:rsidRPr="00BB11DA" w:rsidRDefault="00B34DA0" w:rsidP="00124E15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CD3F81E" w14:textId="77777777" w:rsidR="00182D03" w:rsidRPr="00EE2CA5" w:rsidRDefault="00182D03" w:rsidP="00182D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0436">
        <w:rPr>
          <w:rFonts w:ascii="Arial" w:hAnsi="Arial" w:cs="Arial"/>
        </w:rPr>
        <w:t>INSTRUCTOR’S NAME/SIGNATURE</w:t>
      </w:r>
      <w:r w:rsidRPr="00EE2CA5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  <w:u w:val="single"/>
        </w:rPr>
        <w:t>DAN JOSEPH A. ORTEGA</w:t>
      </w:r>
    </w:p>
    <w:p w14:paraId="0AE26B7F" w14:textId="4A130BE0" w:rsidR="00182D03" w:rsidRPr="00EE2CA5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COURSE / YEAR / SECTION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  <w:u w:val="single"/>
        </w:rPr>
        <w:t xml:space="preserve"> BSCS 1-4</w:t>
      </w:r>
    </w:p>
    <w:p w14:paraId="2B429D63" w14:textId="6A10CA02" w:rsidR="00182D03" w:rsidRPr="00EE2CA5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SCHEDULE CODE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  </w:t>
      </w:r>
      <w:r w:rsidR="001922F6" w:rsidRPr="001922F6">
        <w:rPr>
          <w:rFonts w:ascii="Arial" w:hAnsi="Arial" w:cs="Arial"/>
          <w:sz w:val="20"/>
          <w:szCs w:val="20"/>
          <w:u w:val="single"/>
        </w:rPr>
        <w:t xml:space="preserve">  202522383</w:t>
      </w:r>
    </w:p>
    <w:p w14:paraId="359CA5EC" w14:textId="2A0F58CF" w:rsidR="00182D03" w:rsidRPr="004F0516" w:rsidRDefault="00182D03" w:rsidP="00182D03">
      <w:pPr>
        <w:spacing w:line="360" w:lineRule="auto"/>
        <w:ind w:left="4320" w:hanging="4320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SUBJECT CODE / TITLE</w:t>
      </w:r>
      <w:r w:rsidRPr="00EE2CA5">
        <w:rPr>
          <w:rFonts w:ascii="Arial" w:hAnsi="Arial" w:cs="Arial"/>
          <w:sz w:val="20"/>
          <w:szCs w:val="20"/>
        </w:rPr>
        <w:tab/>
        <w:t>:</w:t>
      </w:r>
      <w:r w:rsidR="004F0516" w:rsidRPr="004F0516">
        <w:t xml:space="preserve"> </w:t>
      </w:r>
      <w:r w:rsidR="001922F6">
        <w:rPr>
          <w:rFonts w:ascii="Arial" w:hAnsi="Arial" w:cs="Arial"/>
          <w:sz w:val="20"/>
          <w:szCs w:val="20"/>
          <w:u w:val="single"/>
        </w:rPr>
        <w:t>ITEC50 – WEB SYSTEMS AND TECHNOLOGY</w:t>
      </w:r>
    </w:p>
    <w:p w14:paraId="55962919" w14:textId="5102031B" w:rsidR="00182D03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SEMESTER / ACADEMIC YEAR</w:t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</w:t>
      </w:r>
      <w:r>
        <w:rPr>
          <w:rFonts w:ascii="Arial" w:hAnsi="Arial" w:cs="Arial"/>
          <w:sz w:val="20"/>
          <w:szCs w:val="20"/>
        </w:rPr>
        <w:t xml:space="preserve">   2nd Semester / 2025-2026</w:t>
      </w:r>
    </w:p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 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ARANZASO, JONATHAN DAVID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BARES, JOHN RUSSEL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202402404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BAS, MARK KERTNEY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BECERA, YUAN JAERHO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CAJEFE, FRANCISCO RASHAUN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CHUA, JANTZEN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202400927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CONCEPCION, ZHANCHARY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CORALDE, ELOISA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DAGUPLO, CARL ANDREI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202401749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ROSA, ERICH JECELLE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202402473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DOMASIG, ETHAN GABRIEL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202400449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ENCABO, KATRINA ELISE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ESTACION, FLORENZOE IAN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ESTRADA, MATTHEW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202404024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GESTA, JOHN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202402111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EARL EUGENE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202401141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LADIM, CARLOS JAKE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202404949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LISING, RALPH ANTHONY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202402052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LUNA, MARYNETH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202405321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CIARA FHE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MORALES, DIANE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ONG, ALEKSIS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202403948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PATARAY, KEVIN JOHN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PINGOL, REY ANGELO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202400106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GINO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RUPIDO, ANDREI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202405718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JAMES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202405331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TEPACE, ANTONIO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202400548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TORRES, JANSSEN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VILLAROJO, LYNN MAE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202400460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A89E" w14:textId="77777777" w:rsidR="00FD04C3" w:rsidRDefault="00FD04C3" w:rsidP="00A17E3B">
      <w:r>
        <w:separator/>
      </w:r>
    </w:p>
  </w:endnote>
  <w:endnote w:type="continuationSeparator" w:id="0">
    <w:p w14:paraId="04DBD31C" w14:textId="77777777" w:rsidR="00FD04C3" w:rsidRDefault="00FD04C3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D8CC" w14:textId="77777777" w:rsidR="00FD04C3" w:rsidRDefault="00FD04C3" w:rsidP="00A17E3B">
      <w:r>
        <w:separator/>
      </w:r>
    </w:p>
  </w:footnote>
  <w:footnote w:type="continuationSeparator" w:id="0">
    <w:p w14:paraId="2D783386" w14:textId="77777777" w:rsidR="00FD04C3" w:rsidRDefault="00FD04C3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smartTag w:uri="urn:schemas-microsoft-com:office:smarttags" w:element="place">
      <w:smartTag w:uri="urn:schemas-microsoft-com:office:smarttags" w:element="PlaceName">
        <w:r w:rsidRPr="00165D0D">
          <w:rPr>
            <w:rFonts w:ascii="Bookman Old Style" w:hAnsi="Bookman Old Style"/>
            <w:b/>
            <w:sz w:val="28"/>
            <w:szCs w:val="28"/>
          </w:rPr>
          <w:t>CAVITE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smartTag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98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69</cp:revision>
  <cp:lastPrinted>2023-05-29T00:12:00Z</cp:lastPrinted>
  <dcterms:created xsi:type="dcterms:W3CDTF">2016-07-30T03:04:00Z</dcterms:created>
  <dcterms:modified xsi:type="dcterms:W3CDTF">2026-04-24T09:06:00Z</dcterms:modified>
</cp:coreProperties>
</file>